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2F694" w14:textId="77777777" w:rsidR="006661B5" w:rsidRPr="00D9585A" w:rsidRDefault="006661B5" w:rsidP="006661B5">
      <w:pPr>
        <w:spacing w:after="0" w:line="240" w:lineRule="auto"/>
        <w:rPr>
          <w:rFonts w:ascii="Arial" w:hAnsi="Arial" w:cs="Arial"/>
        </w:rPr>
      </w:pPr>
      <w:r w:rsidRPr="00311BDE">
        <w:rPr>
          <w:rFonts w:ascii="Arial" w:hAnsi="Arial" w:cs="Arial"/>
          <w:b/>
          <w:sz w:val="32"/>
          <w:szCs w:val="32"/>
        </w:rPr>
        <w:t>PR2 – Formular für Lesenotizen</w:t>
      </w:r>
    </w:p>
    <w:p w14:paraId="45EA51D3" w14:textId="77777777" w:rsidR="006661B5" w:rsidRPr="003F0A23" w:rsidRDefault="006661B5" w:rsidP="006661B5">
      <w:pPr>
        <w:spacing w:after="0" w:line="240" w:lineRule="auto"/>
        <w:rPr>
          <w:rFonts w:ascii="Arial" w:hAnsi="Arial" w:cs="Arial"/>
          <w:b/>
          <w:sz w:val="24"/>
          <w:szCs w:val="32"/>
        </w:rPr>
      </w:pPr>
      <w:r w:rsidRPr="00311BDE">
        <w:rPr>
          <w:rFonts w:ascii="Arial" w:hAnsi="Arial" w:cs="Arial"/>
          <w:b/>
          <w:sz w:val="24"/>
          <w:szCs w:val="32"/>
        </w:rPr>
        <w:t>SS202</w:t>
      </w:r>
      <w:r>
        <w:rPr>
          <w:rFonts w:ascii="Arial" w:hAnsi="Arial" w:cs="Arial"/>
          <w:b/>
          <w:sz w:val="24"/>
          <w:szCs w:val="32"/>
        </w:rPr>
        <w:t>1</w:t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2547"/>
        <w:gridCol w:w="2693"/>
        <w:gridCol w:w="2552"/>
        <w:gridCol w:w="2693"/>
      </w:tblGrid>
      <w:tr w:rsidR="006661B5" w:rsidRPr="00311BDE" w14:paraId="7B51C700" w14:textId="77777777" w:rsidTr="003476F7">
        <w:trPr>
          <w:trHeight w:val="352"/>
        </w:trPr>
        <w:tc>
          <w:tcPr>
            <w:tcW w:w="2547" w:type="dxa"/>
          </w:tcPr>
          <w:p w14:paraId="4951DF1F" w14:textId="77777777" w:rsidR="006661B5" w:rsidRPr="003F0A23" w:rsidRDefault="006661B5" w:rsidP="003476F7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Nachname</w:t>
            </w:r>
          </w:p>
          <w:p w14:paraId="64E98F70" w14:textId="77777777" w:rsidR="006661B5" w:rsidRPr="003F0A23" w:rsidRDefault="006661B5" w:rsidP="003476F7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Lushaj</w:t>
            </w:r>
          </w:p>
        </w:tc>
        <w:tc>
          <w:tcPr>
            <w:tcW w:w="2693" w:type="dxa"/>
          </w:tcPr>
          <w:p w14:paraId="6F309A18" w14:textId="77777777" w:rsidR="006661B5" w:rsidRPr="003F0A23" w:rsidRDefault="006661B5" w:rsidP="003476F7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Vorname</w:t>
            </w:r>
          </w:p>
          <w:p w14:paraId="369485D4" w14:textId="77777777" w:rsidR="006661B5" w:rsidRPr="003F0A23" w:rsidRDefault="006661B5" w:rsidP="003476F7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Detijon</w:t>
            </w:r>
          </w:p>
        </w:tc>
        <w:tc>
          <w:tcPr>
            <w:tcW w:w="2552" w:type="dxa"/>
          </w:tcPr>
          <w:p w14:paraId="7ADEDA46" w14:textId="77777777" w:rsidR="006661B5" w:rsidRPr="003F0A23" w:rsidRDefault="006661B5" w:rsidP="003476F7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Matrikelnummer</w:t>
            </w:r>
          </w:p>
          <w:p w14:paraId="52689B7A" w14:textId="77777777" w:rsidR="006661B5" w:rsidRPr="003F0A23" w:rsidRDefault="006661B5" w:rsidP="003476F7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CIDFont+F32" w:hAnsi="CIDFont+F32"/>
                <w:sz w:val="24"/>
                <w:szCs w:val="24"/>
              </w:rPr>
              <w:t xml:space="preserve">1630149 </w:t>
            </w:r>
          </w:p>
        </w:tc>
        <w:tc>
          <w:tcPr>
            <w:tcW w:w="2693" w:type="dxa"/>
          </w:tcPr>
          <w:p w14:paraId="12216E77" w14:textId="77777777" w:rsidR="006661B5" w:rsidRPr="003F0A23" w:rsidRDefault="006661B5" w:rsidP="003476F7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Abgabedatum:</w:t>
            </w:r>
          </w:p>
          <w:p w14:paraId="27978839" w14:textId="77777777" w:rsidR="006661B5" w:rsidRPr="003F0A23" w:rsidRDefault="006661B5" w:rsidP="003476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TIME \@ "dd.MM.yy"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14.05.21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</w:tbl>
    <w:p w14:paraId="0B4C321B" w14:textId="77777777" w:rsidR="006661B5" w:rsidRPr="009529D9" w:rsidRDefault="006661B5" w:rsidP="006661B5">
      <w:pPr>
        <w:spacing w:after="0" w:line="240" w:lineRule="auto"/>
        <w:rPr>
          <w:rFonts w:ascii="Arial" w:hAnsi="Arial" w:cs="Arial"/>
          <w:sz w:val="10"/>
          <w:szCs w:val="10"/>
        </w:rPr>
      </w:pPr>
      <w:r>
        <w:rPr>
          <w:rFonts w:ascii="Arial" w:hAnsi="Arial" w:cs="Arial"/>
        </w:rPr>
        <w:softHyphen/>
      </w:r>
    </w:p>
    <w:p w14:paraId="052AE6E4" w14:textId="77777777" w:rsidR="006661B5" w:rsidRPr="009529D9" w:rsidRDefault="006661B5" w:rsidP="006661B5">
      <w:pPr>
        <w:spacing w:after="0" w:line="240" w:lineRule="auto"/>
        <w:rPr>
          <w:rFonts w:ascii="Arial" w:hAnsi="Arial" w:cs="Arial"/>
          <w:sz w:val="2"/>
          <w:szCs w:val="2"/>
        </w:rPr>
      </w:pPr>
    </w:p>
    <w:p w14:paraId="59E86B54" w14:textId="77777777" w:rsidR="006661B5" w:rsidRPr="00D90D16" w:rsidRDefault="006661B5" w:rsidP="006661B5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7.h) </w:t>
      </w:r>
      <w:r w:rsidRPr="00D90D16">
        <w:rPr>
          <w:rFonts w:ascii="Arial" w:hAnsi="Arial" w:cs="Arial"/>
          <w:b/>
          <w:bCs/>
        </w:rPr>
        <w:t xml:space="preserve">Streams zur Anwendung von Operationen </w:t>
      </w:r>
    </w:p>
    <w:p w14:paraId="446A5FB0" w14:textId="77777777" w:rsidR="006661B5" w:rsidRDefault="006661B5" w:rsidP="006661B5">
      <w:pPr>
        <w:pStyle w:val="Listenabsatz"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D90D16">
        <w:rPr>
          <w:rFonts w:ascii="Arial" w:hAnsi="Arial" w:cs="Arial"/>
        </w:rPr>
        <w:t>Formulierung eines Problems als Folge von Daten und Verarbeitungsoperationen darauf.</w:t>
      </w:r>
    </w:p>
    <w:p w14:paraId="3FE5CB8A" w14:textId="77777777" w:rsidR="006661B5" w:rsidRDefault="006661B5" w:rsidP="006661B5">
      <w:pPr>
        <w:pStyle w:val="Listenabsatz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9529D9">
        <w:rPr>
          <w:rFonts w:ascii="Arial" w:hAnsi="Arial" w:cs="Arial"/>
        </w:rPr>
        <w:t>Die Verarbeitungsoperationen können so auf mehrere Kerne verteilt werden.</w:t>
      </w:r>
    </w:p>
    <w:p w14:paraId="6DBE367C" w14:textId="77777777" w:rsidR="006661B5" w:rsidRPr="009529D9" w:rsidRDefault="006661B5" w:rsidP="006661B5">
      <w:pPr>
        <w:pStyle w:val="Listenabsatz"/>
        <w:numPr>
          <w:ilvl w:val="0"/>
          <w:numId w:val="2"/>
        </w:numPr>
        <w:spacing w:after="0" w:line="240" w:lineRule="auto"/>
        <w:rPr>
          <w:rFonts w:ascii="Arial" w:hAnsi="Arial" w:cs="Arial"/>
          <w:i/>
          <w:iCs/>
          <w:sz w:val="16"/>
          <w:szCs w:val="16"/>
        </w:rPr>
      </w:pPr>
      <w:r w:rsidRPr="009529D9">
        <w:rPr>
          <w:rFonts w:ascii="Arial" w:hAnsi="Arial" w:cs="Arial"/>
          <w:i/>
          <w:iCs/>
          <w:sz w:val="16"/>
          <w:szCs w:val="16"/>
        </w:rPr>
        <w:t>Mechanismus, um mehrere Programme über Ein-/Ausgaben zu verketten</w:t>
      </w:r>
    </w:p>
    <w:p w14:paraId="353D2C95" w14:textId="77777777" w:rsidR="006661B5" w:rsidRPr="009529D9" w:rsidRDefault="006661B5" w:rsidP="006661B5">
      <w:pPr>
        <w:pStyle w:val="Listenabsatz"/>
        <w:numPr>
          <w:ilvl w:val="0"/>
          <w:numId w:val="2"/>
        </w:numPr>
        <w:spacing w:after="0" w:line="240" w:lineRule="auto"/>
        <w:rPr>
          <w:rFonts w:ascii="Arial" w:hAnsi="Arial" w:cs="Arial"/>
          <w:i/>
          <w:iCs/>
          <w:sz w:val="16"/>
          <w:szCs w:val="16"/>
        </w:rPr>
      </w:pPr>
      <w:r w:rsidRPr="009529D9">
        <w:rPr>
          <w:rFonts w:ascii="Arial" w:hAnsi="Arial" w:cs="Arial"/>
          <w:i/>
          <w:iCs/>
          <w:sz w:val="16"/>
          <w:szCs w:val="16"/>
        </w:rPr>
        <w:t>Die Programme können dabei parallel laufen.</w:t>
      </w:r>
    </w:p>
    <w:p w14:paraId="06E41B96" w14:textId="77777777" w:rsidR="006661B5" w:rsidRPr="009529D9" w:rsidRDefault="006661B5" w:rsidP="006661B5">
      <w:pPr>
        <w:spacing w:after="0" w:line="240" w:lineRule="auto"/>
        <w:rPr>
          <w:rFonts w:ascii="Arial" w:hAnsi="Arial" w:cs="Arial"/>
          <w:sz w:val="6"/>
          <w:szCs w:val="6"/>
        </w:rPr>
      </w:pPr>
    </w:p>
    <w:p w14:paraId="7802F998" w14:textId="77777777" w:rsidR="006661B5" w:rsidRPr="009529D9" w:rsidRDefault="006661B5" w:rsidP="006661B5">
      <w:pPr>
        <w:spacing w:after="0" w:line="240" w:lineRule="auto"/>
        <w:rPr>
          <w:rFonts w:ascii="Arial" w:hAnsi="Arial" w:cs="Arial"/>
        </w:rPr>
      </w:pPr>
      <w:r w:rsidRPr="009529D9">
        <w:rPr>
          <w:rFonts w:ascii="Arial" w:hAnsi="Arial" w:cs="Arial"/>
        </w:rPr>
        <w:t>eine Folge von Daten</w:t>
      </w:r>
      <w:r>
        <w:rPr>
          <w:rFonts w:ascii="Arial" w:hAnsi="Arial" w:cs="Arial"/>
        </w:rPr>
        <w:t xml:space="preserve"> </w:t>
      </w:r>
      <w:r w:rsidRPr="009529D9">
        <w:rPr>
          <w:rFonts w:ascii="Arial" w:hAnsi="Arial" w:cs="Arial"/>
        </w:rPr>
        <w:t>Ströme werden von Methoden verarbeitet und weiter gereicht.</w:t>
      </w:r>
    </w:p>
    <w:p w14:paraId="252E2D96" w14:textId="77777777" w:rsidR="006661B5" w:rsidRDefault="006661B5" w:rsidP="006661B5">
      <w:pPr>
        <w:pStyle w:val="Listenabsatz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9529D9">
        <w:rPr>
          <w:rFonts w:ascii="Arial" w:hAnsi="Arial" w:cs="Arial"/>
        </w:rPr>
        <w:t>Die Methoden heißen hier auch Operationen.</w:t>
      </w:r>
    </w:p>
    <w:p w14:paraId="7797A696" w14:textId="77777777" w:rsidR="006661B5" w:rsidRPr="009529D9" w:rsidRDefault="006661B5" w:rsidP="006661B5">
      <w:pPr>
        <w:spacing w:after="0" w:line="240" w:lineRule="auto"/>
        <w:rPr>
          <w:rFonts w:ascii="Arial" w:hAnsi="Arial" w:cs="Arial"/>
          <w:sz w:val="11"/>
          <w:szCs w:val="11"/>
        </w:rPr>
      </w:pPr>
    </w:p>
    <w:p w14:paraId="0FDEB331" w14:textId="77777777" w:rsidR="006661B5" w:rsidRPr="009529D9" w:rsidRDefault="006661B5" w:rsidP="006661B5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9529D9">
        <w:rPr>
          <w:rFonts w:ascii="Arial" w:hAnsi="Arial" w:cs="Arial"/>
          <w:b/>
          <w:bCs/>
          <w:sz w:val="24"/>
          <w:szCs w:val="24"/>
        </w:rPr>
        <w:t>Aufbau eines Streams</w:t>
      </w:r>
    </w:p>
    <w:p w14:paraId="6D8D2B73" w14:textId="77777777" w:rsidR="006661B5" w:rsidRPr="009529D9" w:rsidRDefault="006661B5" w:rsidP="006661B5">
      <w:pPr>
        <w:spacing w:after="0" w:line="276" w:lineRule="auto"/>
        <w:rPr>
          <w:rFonts w:ascii="Arial" w:hAnsi="Arial" w:cs="Arial"/>
        </w:rPr>
      </w:pPr>
      <w:r w:rsidRPr="009529D9">
        <w:rPr>
          <w:rFonts w:ascii="Arial" w:hAnsi="Arial" w:cs="Arial"/>
          <w:b/>
          <w:bCs/>
        </w:rPr>
        <w:t>Initiale Operation:</w:t>
      </w:r>
      <w:r w:rsidRPr="009529D9">
        <w:rPr>
          <w:rFonts w:ascii="Arial" w:hAnsi="Arial" w:cs="Arial"/>
        </w:rPr>
        <w:t xml:space="preserve"> erzeugt den Strom</w:t>
      </w:r>
    </w:p>
    <w:p w14:paraId="5BC8D403" w14:textId="77777777" w:rsidR="006661B5" w:rsidRPr="009529D9" w:rsidRDefault="006661B5" w:rsidP="006661B5">
      <w:pPr>
        <w:spacing w:after="0" w:line="240" w:lineRule="auto"/>
        <w:rPr>
          <w:rFonts w:ascii="Arial" w:hAnsi="Arial" w:cs="Arial"/>
          <w:i/>
          <w:iCs/>
          <w:sz w:val="18"/>
          <w:szCs w:val="18"/>
        </w:rPr>
      </w:pPr>
      <w:r w:rsidRPr="009529D9">
        <w:rPr>
          <w:rFonts w:ascii="Arial" w:hAnsi="Arial" w:cs="Arial"/>
          <w:i/>
          <w:iCs/>
          <w:sz w:val="18"/>
          <w:szCs w:val="18"/>
        </w:rPr>
        <w:t xml:space="preserve">– Z. B. eine Folge von Zahlen </w:t>
      </w:r>
      <w:proofErr w:type="spellStart"/>
      <w:r w:rsidRPr="009529D9">
        <w:rPr>
          <w:rFonts w:ascii="Arial" w:hAnsi="Arial" w:cs="Arial"/>
          <w:i/>
          <w:iCs/>
          <w:sz w:val="18"/>
          <w:szCs w:val="18"/>
        </w:rPr>
        <w:t>or</w:t>
      </w:r>
      <w:proofErr w:type="spellEnd"/>
      <w:r w:rsidRPr="009529D9">
        <w:rPr>
          <w:rFonts w:ascii="Arial" w:hAnsi="Arial" w:cs="Arial"/>
          <w:i/>
          <w:iCs/>
          <w:sz w:val="18"/>
          <w:szCs w:val="18"/>
        </w:rPr>
        <w:t xml:space="preserve"> – Z. B. eine Collection:</w:t>
      </w:r>
    </w:p>
    <w:p w14:paraId="427A4D08" w14:textId="77777777" w:rsidR="006661B5" w:rsidRDefault="006661B5" w:rsidP="006661B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529D9">
        <w:rPr>
          <w:rFonts w:ascii="Courier New" w:hAnsi="Courier New" w:cs="Courier New"/>
          <w:sz w:val="20"/>
          <w:szCs w:val="20"/>
          <w:lang w:val="en-US"/>
        </w:rPr>
        <w:t xml:space="preserve">List&lt;String&gt; c= </w:t>
      </w:r>
      <w:proofErr w:type="spellStart"/>
      <w:r w:rsidRPr="009529D9">
        <w:rPr>
          <w:rFonts w:ascii="Courier New" w:hAnsi="Courier New" w:cs="Courier New"/>
          <w:sz w:val="20"/>
          <w:szCs w:val="20"/>
          <w:lang w:val="en-US"/>
        </w:rPr>
        <w:t>Arrays.asList</w:t>
      </w:r>
      <w:proofErr w:type="spellEnd"/>
      <w:r w:rsidRPr="009529D9">
        <w:rPr>
          <w:rFonts w:ascii="Courier New" w:hAnsi="Courier New" w:cs="Courier New"/>
          <w:sz w:val="20"/>
          <w:szCs w:val="20"/>
          <w:lang w:val="en-US"/>
        </w:rPr>
        <w:t xml:space="preserve">("Streams", "rock"); </w:t>
      </w:r>
      <w:proofErr w:type="spellStart"/>
      <w:proofErr w:type="gramStart"/>
      <w:r w:rsidRPr="009529D9">
        <w:rPr>
          <w:rFonts w:ascii="Courier New" w:hAnsi="Courier New" w:cs="Courier New"/>
          <w:sz w:val="20"/>
          <w:szCs w:val="20"/>
          <w:lang w:val="en-US"/>
        </w:rPr>
        <w:t>c.stream</w:t>
      </w:r>
      <w:proofErr w:type="spellEnd"/>
      <w:proofErr w:type="gramEnd"/>
      <w:r w:rsidRPr="009529D9">
        <w:rPr>
          <w:rFonts w:ascii="Courier New" w:hAnsi="Courier New" w:cs="Courier New"/>
          <w:sz w:val="20"/>
          <w:szCs w:val="20"/>
          <w:lang w:val="en-US"/>
        </w:rPr>
        <w:t xml:space="preserve">() // </w:t>
      </w:r>
      <w:proofErr w:type="spellStart"/>
      <w:r w:rsidRPr="009529D9">
        <w:rPr>
          <w:rFonts w:ascii="Courier New" w:hAnsi="Courier New" w:cs="Courier New"/>
          <w:sz w:val="20"/>
          <w:szCs w:val="20"/>
          <w:lang w:val="en-US"/>
        </w:rPr>
        <w:t>liefert</w:t>
      </w:r>
      <w:proofErr w:type="spellEnd"/>
      <w:r w:rsidRPr="009529D9">
        <w:rPr>
          <w:rFonts w:ascii="Courier New" w:hAnsi="Courier New" w:cs="Courier New"/>
          <w:sz w:val="20"/>
          <w:szCs w:val="20"/>
          <w:lang w:val="en-US"/>
        </w:rPr>
        <w:t xml:space="preserve"> String-Stream</w:t>
      </w:r>
    </w:p>
    <w:p w14:paraId="68EA12DB" w14:textId="77777777" w:rsidR="006661B5" w:rsidRPr="009529D9" w:rsidRDefault="006661B5" w:rsidP="006661B5">
      <w:pPr>
        <w:spacing w:after="0" w:line="240" w:lineRule="auto"/>
        <w:rPr>
          <w:rFonts w:ascii="Courier New" w:hAnsi="Courier New" w:cs="Courier New"/>
          <w:sz w:val="8"/>
          <w:szCs w:val="8"/>
          <w:lang w:val="en-US"/>
        </w:rPr>
      </w:pPr>
    </w:p>
    <w:p w14:paraId="76E24B6C" w14:textId="77777777" w:rsidR="006661B5" w:rsidRPr="009529D9" w:rsidRDefault="006661B5" w:rsidP="006661B5">
      <w:pPr>
        <w:spacing w:after="0" w:line="240" w:lineRule="auto"/>
        <w:rPr>
          <w:rFonts w:ascii="Arial" w:hAnsi="Arial" w:cs="Arial"/>
        </w:rPr>
      </w:pPr>
      <w:r w:rsidRPr="009529D9">
        <w:rPr>
          <w:rFonts w:ascii="Arial" w:hAnsi="Arial" w:cs="Arial"/>
          <w:b/>
          <w:bCs/>
        </w:rPr>
        <w:t>Intermediäre Operation:</w:t>
      </w:r>
      <w:r w:rsidRPr="009529D9">
        <w:rPr>
          <w:rFonts w:ascii="Arial" w:hAnsi="Arial" w:cs="Arial"/>
        </w:rPr>
        <w:t xml:space="preserve"> transformiert den Strom und liefert wieder einen Strom</w:t>
      </w:r>
    </w:p>
    <w:p w14:paraId="627475B4" w14:textId="77777777" w:rsidR="006661B5" w:rsidRPr="009529D9" w:rsidRDefault="006661B5" w:rsidP="006661B5">
      <w:pPr>
        <w:spacing w:after="0" w:line="240" w:lineRule="auto"/>
        <w:rPr>
          <w:rFonts w:ascii="Arial" w:hAnsi="Arial" w:cs="Arial"/>
          <w:i/>
          <w:iCs/>
          <w:sz w:val="18"/>
          <w:szCs w:val="18"/>
          <w:lang w:val="en-US"/>
        </w:rPr>
      </w:pPr>
      <w:r w:rsidRPr="009529D9">
        <w:rPr>
          <w:rFonts w:ascii="Arial" w:hAnsi="Arial" w:cs="Arial"/>
          <w:i/>
          <w:iCs/>
          <w:sz w:val="18"/>
          <w:szCs w:val="18"/>
          <w:lang w:val="en-US"/>
        </w:rPr>
        <w:t>– Z. B. filter or – Z. B. map:</w:t>
      </w:r>
    </w:p>
    <w:p w14:paraId="28D463D1" w14:textId="77777777" w:rsidR="006661B5" w:rsidRDefault="006661B5" w:rsidP="006661B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529D9">
        <w:rPr>
          <w:rFonts w:ascii="Courier New" w:hAnsi="Courier New" w:cs="Courier New"/>
          <w:sz w:val="20"/>
          <w:szCs w:val="20"/>
          <w:lang w:val="en-US"/>
        </w:rPr>
        <w:t>c.</w:t>
      </w:r>
      <w:proofErr w:type="gramStart"/>
      <w:r w:rsidRPr="009529D9">
        <w:rPr>
          <w:rFonts w:ascii="Courier New" w:hAnsi="Courier New" w:cs="Courier New"/>
          <w:sz w:val="20"/>
          <w:szCs w:val="20"/>
          <w:lang w:val="en-US"/>
        </w:rPr>
        <w:t>stream</w:t>
      </w:r>
      <w:proofErr w:type="spellEnd"/>
      <w:r w:rsidRPr="009529D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529D9">
        <w:rPr>
          <w:rFonts w:ascii="Courier New" w:hAnsi="Courier New" w:cs="Courier New"/>
          <w:sz w:val="20"/>
          <w:szCs w:val="20"/>
          <w:lang w:val="en-US"/>
        </w:rPr>
        <w:t xml:space="preserve">).map(s -&gt; </w:t>
      </w:r>
      <w:proofErr w:type="spellStart"/>
      <w:r w:rsidRPr="009529D9">
        <w:rPr>
          <w:rFonts w:ascii="Courier New" w:hAnsi="Courier New" w:cs="Courier New"/>
          <w:sz w:val="20"/>
          <w:szCs w:val="20"/>
          <w:lang w:val="en-US"/>
        </w:rPr>
        <w:t>s.charAt</w:t>
      </w:r>
      <w:proofErr w:type="spellEnd"/>
      <w:r w:rsidRPr="009529D9">
        <w:rPr>
          <w:rFonts w:ascii="Courier New" w:hAnsi="Courier New" w:cs="Courier New"/>
          <w:sz w:val="20"/>
          <w:szCs w:val="20"/>
          <w:lang w:val="en-US"/>
        </w:rPr>
        <w:t xml:space="preserve">(0)) // </w:t>
      </w:r>
      <w:proofErr w:type="spellStart"/>
      <w:r w:rsidRPr="009529D9">
        <w:rPr>
          <w:rFonts w:ascii="Courier New" w:hAnsi="Courier New" w:cs="Courier New"/>
          <w:sz w:val="20"/>
          <w:szCs w:val="20"/>
          <w:lang w:val="en-US"/>
        </w:rPr>
        <w:t>liefert</w:t>
      </w:r>
      <w:proofErr w:type="spellEnd"/>
      <w:r w:rsidRPr="009529D9">
        <w:rPr>
          <w:rFonts w:ascii="Courier New" w:hAnsi="Courier New" w:cs="Courier New"/>
          <w:sz w:val="20"/>
          <w:szCs w:val="20"/>
          <w:lang w:val="en-US"/>
        </w:rPr>
        <w:t xml:space="preserve"> char-Stream</w:t>
      </w:r>
    </w:p>
    <w:p w14:paraId="77061234" w14:textId="77777777" w:rsidR="006661B5" w:rsidRPr="009529D9" w:rsidRDefault="006661B5" w:rsidP="006661B5">
      <w:pPr>
        <w:spacing w:after="0" w:line="240" w:lineRule="auto"/>
        <w:rPr>
          <w:rFonts w:ascii="Courier New" w:hAnsi="Courier New" w:cs="Courier New"/>
          <w:sz w:val="8"/>
          <w:szCs w:val="8"/>
          <w:lang w:val="en-US"/>
        </w:rPr>
      </w:pPr>
    </w:p>
    <w:p w14:paraId="3EF54775" w14:textId="77777777" w:rsidR="006661B5" w:rsidRPr="009529D9" w:rsidRDefault="006661B5" w:rsidP="006661B5">
      <w:pPr>
        <w:spacing w:after="0" w:line="240" w:lineRule="auto"/>
        <w:rPr>
          <w:rFonts w:ascii="Arial" w:hAnsi="Arial" w:cs="Arial"/>
        </w:rPr>
      </w:pPr>
      <w:r w:rsidRPr="009529D9">
        <w:rPr>
          <w:rFonts w:ascii="Arial" w:hAnsi="Arial" w:cs="Arial"/>
          <w:b/>
          <w:bCs/>
        </w:rPr>
        <w:t>Terminale Operation:</w:t>
      </w:r>
      <w:r w:rsidRPr="009529D9">
        <w:rPr>
          <w:rFonts w:ascii="Arial" w:hAnsi="Arial" w:cs="Arial"/>
        </w:rPr>
        <w:t xml:space="preserve"> liefert keinen Strom, sondern einen einfachen Wert oder Seiteneffekt</w:t>
      </w:r>
    </w:p>
    <w:p w14:paraId="62C32300" w14:textId="77777777" w:rsidR="006661B5" w:rsidRPr="009529D9" w:rsidRDefault="006661B5" w:rsidP="006661B5">
      <w:pPr>
        <w:spacing w:after="0" w:line="240" w:lineRule="auto"/>
        <w:rPr>
          <w:rFonts w:ascii="Arial" w:hAnsi="Arial" w:cs="Arial"/>
          <w:i/>
          <w:iCs/>
          <w:sz w:val="18"/>
          <w:szCs w:val="18"/>
          <w:lang w:val="en-US"/>
        </w:rPr>
      </w:pPr>
      <w:r w:rsidRPr="009529D9">
        <w:rPr>
          <w:rFonts w:ascii="Arial" w:hAnsi="Arial" w:cs="Arial"/>
          <w:i/>
          <w:iCs/>
          <w:sz w:val="18"/>
          <w:szCs w:val="18"/>
        </w:rPr>
        <w:t xml:space="preserve"> </w:t>
      </w:r>
      <w:r w:rsidRPr="009529D9">
        <w:rPr>
          <w:rFonts w:ascii="Arial" w:hAnsi="Arial" w:cs="Arial"/>
          <w:i/>
          <w:iCs/>
          <w:sz w:val="18"/>
          <w:szCs w:val="18"/>
          <w:lang w:val="en-US"/>
        </w:rPr>
        <w:t xml:space="preserve">– Z. B. count or – Z. B. </w:t>
      </w:r>
      <w:proofErr w:type="spellStart"/>
      <w:r w:rsidRPr="009529D9">
        <w:rPr>
          <w:rFonts w:ascii="Arial" w:hAnsi="Arial" w:cs="Arial"/>
          <w:i/>
          <w:iCs/>
          <w:sz w:val="18"/>
          <w:szCs w:val="18"/>
          <w:lang w:val="en-US"/>
        </w:rPr>
        <w:t>forEach</w:t>
      </w:r>
      <w:proofErr w:type="spellEnd"/>
      <w:r w:rsidRPr="009529D9">
        <w:rPr>
          <w:rFonts w:ascii="Arial" w:hAnsi="Arial" w:cs="Arial"/>
          <w:i/>
          <w:iCs/>
          <w:sz w:val="18"/>
          <w:szCs w:val="18"/>
          <w:lang w:val="en-US"/>
        </w:rPr>
        <w:t>:</w:t>
      </w:r>
    </w:p>
    <w:p w14:paraId="7322AC7C" w14:textId="77777777" w:rsidR="006661B5" w:rsidRDefault="006661B5" w:rsidP="006661B5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529D9">
        <w:rPr>
          <w:rFonts w:ascii="Courier New" w:hAnsi="Courier New" w:cs="Courier New"/>
          <w:sz w:val="20"/>
          <w:szCs w:val="20"/>
          <w:lang w:val="en-US"/>
        </w:rPr>
        <w:t>c.stream</w:t>
      </w:r>
      <w:proofErr w:type="spellEnd"/>
      <w:r w:rsidRPr="009529D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529D9">
        <w:rPr>
          <w:rFonts w:ascii="Courier New" w:hAnsi="Courier New" w:cs="Courier New"/>
          <w:sz w:val="20"/>
          <w:szCs w:val="20"/>
          <w:lang w:val="en-US"/>
        </w:rPr>
        <w:t>).map</w:t>
      </w:r>
      <w:proofErr w:type="gramEnd"/>
      <w:r w:rsidRPr="009529D9">
        <w:rPr>
          <w:rFonts w:ascii="Courier New" w:hAnsi="Courier New" w:cs="Courier New"/>
          <w:sz w:val="20"/>
          <w:szCs w:val="20"/>
          <w:lang w:val="en-US"/>
        </w:rPr>
        <w:t>(s-&gt;</w:t>
      </w:r>
      <w:proofErr w:type="spellStart"/>
      <w:r w:rsidRPr="009529D9">
        <w:rPr>
          <w:rFonts w:ascii="Courier New" w:hAnsi="Courier New" w:cs="Courier New"/>
          <w:sz w:val="20"/>
          <w:szCs w:val="20"/>
          <w:lang w:val="en-US"/>
        </w:rPr>
        <w:t>s.charAt</w:t>
      </w:r>
      <w:proofErr w:type="spellEnd"/>
      <w:r w:rsidRPr="009529D9">
        <w:rPr>
          <w:rFonts w:ascii="Courier New" w:hAnsi="Courier New" w:cs="Courier New"/>
          <w:sz w:val="20"/>
          <w:szCs w:val="20"/>
          <w:lang w:val="en-US"/>
        </w:rPr>
        <w:t>(0)) .</w:t>
      </w:r>
      <w:proofErr w:type="spellStart"/>
      <w:r w:rsidRPr="009529D9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9529D9">
        <w:rPr>
          <w:rFonts w:ascii="Courier New" w:hAnsi="Courier New" w:cs="Courier New"/>
          <w:sz w:val="20"/>
          <w:szCs w:val="20"/>
          <w:lang w:val="en-US"/>
        </w:rPr>
        <w:t>(c-&gt;</w:t>
      </w:r>
      <w:proofErr w:type="spellStart"/>
      <w:r w:rsidRPr="009529D9">
        <w:rPr>
          <w:rFonts w:ascii="Courier New" w:hAnsi="Courier New" w:cs="Courier New"/>
          <w:sz w:val="20"/>
          <w:szCs w:val="20"/>
          <w:lang w:val="en-US"/>
        </w:rPr>
        <w:t>System.out.print</w:t>
      </w:r>
      <w:proofErr w:type="spellEnd"/>
      <w:r w:rsidRPr="009529D9">
        <w:rPr>
          <w:rFonts w:ascii="Courier New" w:hAnsi="Courier New" w:cs="Courier New"/>
          <w:sz w:val="20"/>
          <w:szCs w:val="20"/>
          <w:lang w:val="en-US"/>
        </w:rPr>
        <w:t>(c)); // prints Sr</w:t>
      </w:r>
    </w:p>
    <w:p w14:paraId="14400A0F" w14:textId="77777777" w:rsidR="006661B5" w:rsidRPr="00341F8E" w:rsidRDefault="006661B5" w:rsidP="006661B5">
      <w:pPr>
        <w:spacing w:after="0" w:line="240" w:lineRule="auto"/>
        <w:rPr>
          <w:rFonts w:ascii="Arial" w:hAnsi="Arial" w:cs="Arial"/>
          <w:lang w:val="en-US"/>
        </w:rPr>
      </w:pPr>
    </w:p>
    <w:p w14:paraId="77CEA269" w14:textId="77777777" w:rsidR="006661B5" w:rsidRPr="00822459" w:rsidRDefault="006661B5" w:rsidP="006661B5">
      <w:pPr>
        <w:pStyle w:val="Listenabsatz"/>
        <w:numPr>
          <w:ilvl w:val="0"/>
          <w:numId w:val="4"/>
        </w:numPr>
        <w:spacing w:after="0" w:line="240" w:lineRule="auto"/>
        <w:rPr>
          <w:rFonts w:ascii="Arial" w:hAnsi="Arial" w:cs="Arial"/>
        </w:rPr>
      </w:pPr>
      <w:r w:rsidRPr="00822459">
        <w:rPr>
          <w:rFonts w:ascii="Arial" w:hAnsi="Arial" w:cs="Arial"/>
        </w:rPr>
        <w:t>Erst wenn die terminale Operation ausgeführt wird, werden die Elemente des davor definierten Streams Schritt für Schritt erzeugt und durchlaufen.</w:t>
      </w:r>
    </w:p>
    <w:p w14:paraId="4D39827E" w14:textId="77777777" w:rsidR="006661B5" w:rsidRPr="00822459" w:rsidRDefault="006661B5" w:rsidP="006661B5">
      <w:pPr>
        <w:pStyle w:val="Listenabsatz"/>
        <w:numPr>
          <w:ilvl w:val="0"/>
          <w:numId w:val="4"/>
        </w:numPr>
        <w:spacing w:after="0" w:line="240" w:lineRule="auto"/>
        <w:rPr>
          <w:rFonts w:ascii="Arial" w:hAnsi="Arial" w:cs="Arial"/>
        </w:rPr>
      </w:pPr>
      <w:r w:rsidRPr="00822459">
        <w:rPr>
          <w:rFonts w:ascii="Arial" w:hAnsi="Arial" w:cs="Arial"/>
        </w:rPr>
        <w:t>Wenn die terminale Operation zurückkehrt, ist der Stream „verbraucht“.</w:t>
      </w:r>
    </w:p>
    <w:p w14:paraId="324FE86D" w14:textId="4F90C0BE" w:rsidR="006661B5" w:rsidRDefault="006661B5" w:rsidP="006661B5">
      <w:pPr>
        <w:pStyle w:val="Listenabsatz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8F8BFB" wp14:editId="447CB8FE">
                <wp:simplePos x="0" y="0"/>
                <wp:positionH relativeFrom="column">
                  <wp:posOffset>-13970</wp:posOffset>
                </wp:positionH>
                <wp:positionV relativeFrom="paragraph">
                  <wp:posOffset>355600</wp:posOffset>
                </wp:positionV>
                <wp:extent cx="6635750" cy="2682875"/>
                <wp:effectExtent l="0" t="0" r="19050" b="9525"/>
                <wp:wrapTopAndBottom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5750" cy="268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5F8C5" w14:textId="77777777" w:rsidR="006661B5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public static long </w:t>
                            </w:r>
                            <w:proofErr w:type="spellStart"/>
                            <w:proofErr w:type="gram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countFactorsStream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long n) { </w:t>
                            </w:r>
                          </w:p>
                          <w:p w14:paraId="47E5917B" w14:textId="77777777" w:rsidR="006661B5" w:rsidRPr="00822459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long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=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LongStream.rangeClosed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(1, n/2)</w:t>
                            </w:r>
                          </w:p>
                          <w:p w14:paraId="4D0AF586" w14:textId="77777777" w:rsidR="006661B5" w:rsidRPr="00822459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.parallel</w:t>
                            </w:r>
                            <w:proofErr w:type="gram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3879E75A" w14:textId="77777777" w:rsidR="006661B5" w:rsidRPr="00822459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.filter</w:t>
                            </w:r>
                            <w:proofErr w:type="gram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-&gt;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isFactor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, n) )</w:t>
                            </w:r>
                          </w:p>
                          <w:p w14:paraId="37AD4116" w14:textId="77777777" w:rsidR="006661B5" w:rsidRPr="00341F8E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41F8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.count</w:t>
                            </w:r>
                            <w:proofErr w:type="gramEnd"/>
                            <w:r w:rsidRPr="00341F8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0CA6B739" w14:textId="77777777" w:rsidR="006661B5" w:rsidRPr="00761156" w:rsidRDefault="006661B5" w:rsidP="006661B5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6115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 return cnt+1</w:t>
                            </w:r>
                            <w:proofErr w:type="gramStart"/>
                            <w:r w:rsidRPr="0076115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  <w:proofErr w:type="gramEnd"/>
                            <w:r w:rsidRPr="0076115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76115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ermittelt</w:t>
                            </w:r>
                            <w:proofErr w:type="spellEnd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 xml:space="preserve"> alle </w:t>
                            </w:r>
                            <w:proofErr w:type="spellStart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teiler</w:t>
                            </w:r>
                            <w:proofErr w:type="spellEnd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mittel</w:t>
                            </w:r>
                            <w:proofErr w:type="spellEnd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 xml:space="preserve"> der </w:t>
                            </w:r>
                            <w:proofErr w:type="spellStart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fnk</w:t>
                            </w:r>
                            <w:proofErr w:type="spellEnd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isFactor</w:t>
                            </w:r>
                            <w:proofErr w:type="spellEnd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1156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boolean</w:t>
                            </w:r>
                            <w:proofErr w:type="spellEnd"/>
                          </w:p>
                          <w:p w14:paraId="72CFAB18" w14:textId="77777777" w:rsidR="006661B5" w:rsidRPr="00761156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23E3AA10" w14:textId="77777777" w:rsidR="006661B5" w:rsidRPr="00822459" w:rsidRDefault="006661B5" w:rsidP="006661B5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int m=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IntStream.rangeClosed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(1,4</w:t>
                            </w:r>
                            <w:proofErr w:type="gram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).map</w:t>
                            </w:r>
                            <w:proofErr w:type="gram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(n-&gt;n*n).sum(); </w:t>
                            </w:r>
                            <w:r w:rsidRPr="00822459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// 1+4+9+16=30</w:t>
                            </w:r>
                          </w:p>
                          <w:p w14:paraId="6FFFE27B" w14:textId="77777777" w:rsidR="006661B5" w:rsidRPr="00822459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int n= </w:t>
                            </w:r>
                            <w:proofErr w:type="gram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7;</w:t>
                            </w:r>
                            <w:proofErr w:type="gramEnd"/>
                          </w:p>
                          <w:p w14:paraId="46A06B24" w14:textId="77777777" w:rsidR="006661B5" w:rsidRPr="00822459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fakultaet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=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IntStream.rangeClosed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(2, n</w:t>
                            </w:r>
                            <w:proofErr w:type="gram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) .reduce</w:t>
                            </w:r>
                            <w:proofErr w:type="gram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(1, (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a,b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) -&gt; a*b);</w:t>
                            </w:r>
                          </w:p>
                          <w:p w14:paraId="133B11A2" w14:textId="77777777" w:rsidR="006661B5" w:rsidRPr="00822459" w:rsidRDefault="006661B5" w:rsidP="006661B5">
                            <w:pPr>
                              <w:spacing w:after="0"/>
                              <w:ind w:left="4248" w:firstLine="708"/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</w:rPr>
                              <w:t>//Initialwert 1</w:t>
                            </w:r>
                          </w:p>
                          <w:p w14:paraId="5C202740" w14:textId="77777777" w:rsidR="006661B5" w:rsidRPr="00822459" w:rsidRDefault="006661B5" w:rsidP="006661B5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ind w:firstLine="708"/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</w:rPr>
                              <w:t xml:space="preserve">       //</w:t>
                            </w:r>
                            <w:r w:rsidRPr="00822459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</w:rPr>
                              <w:t>Produkt-Verknüpfung des Initialwerts mit jedem weiteren Datenelement</w:t>
                            </w:r>
                          </w:p>
                          <w:p w14:paraId="588EB351" w14:textId="77777777" w:rsidR="006661B5" w:rsidRPr="00822459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6"/>
                                <w:szCs w:val="6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58207EF" w14:textId="77777777" w:rsidR="006661B5" w:rsidRPr="00822459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List&lt;String&gt; list=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Arrays.asList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Berti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", "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Conni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", "Edi");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b= </w:t>
                            </w:r>
                            <w:proofErr w:type="spellStart"/>
                            <w:proofErr w:type="gram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list.stream</w:t>
                            </w:r>
                            <w:proofErr w:type="spellEnd"/>
                            <w:proofErr w:type="gram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().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allMatch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(s-&gt;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s.endsWith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")); </w:t>
                            </w:r>
                            <w:r w:rsidRPr="00822459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// true</w:t>
                            </w:r>
                          </w:p>
                          <w:p w14:paraId="1877500A" w14:textId="77777777" w:rsidR="006661B5" w:rsidRPr="00822459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m= </w:t>
                            </w:r>
                            <w:proofErr w:type="spellStart"/>
                            <w:proofErr w:type="gramStart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list.stream</w:t>
                            </w:r>
                            <w:proofErr w:type="spellEnd"/>
                            <w:proofErr w:type="gramEnd"/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</w:t>
                            </w: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//</w:t>
                            </w:r>
                            <w:r w:rsidRPr="00822459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</w:rPr>
                              <w:t>Enden alle Elemente mit dem Buchstaben „i“?</w:t>
                            </w:r>
                          </w:p>
                          <w:p w14:paraId="34465EFC" w14:textId="77777777" w:rsidR="006661B5" w:rsidRPr="00341F8E" w:rsidRDefault="006661B5" w:rsidP="006661B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82245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341F8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proofErr w:type="spellStart"/>
                            <w:r w:rsidRPr="00341F8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mapToInt</w:t>
                            </w:r>
                            <w:proofErr w:type="spellEnd"/>
                            <w:proofErr w:type="gramEnd"/>
                            <w:r w:rsidRPr="00341F8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(String::length)</w:t>
                            </w:r>
                          </w:p>
                          <w:p w14:paraId="0AB6AABD" w14:textId="77777777" w:rsidR="006661B5" w:rsidRPr="00341F8E" w:rsidRDefault="006661B5" w:rsidP="006661B5">
                            <w:pPr>
                              <w:spacing w:after="0"/>
                              <w:ind w:left="708" w:firstLine="708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341F8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>.reduce</w:t>
                            </w:r>
                            <w:proofErr w:type="gramEnd"/>
                            <w:r w:rsidRPr="00341F8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  <w:lang w:val="en-US"/>
                              </w:rPr>
                              <w:t xml:space="preserve">(Integer::MIN_VALUE, Integer::max); </w:t>
                            </w:r>
                            <w:r w:rsidRPr="00341F8E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  <w:lang w:val="en-US"/>
                              </w:rPr>
                              <w:t>// 5</w:t>
                            </w:r>
                          </w:p>
                          <w:p w14:paraId="1CC0C930" w14:textId="77777777" w:rsidR="006661B5" w:rsidRPr="00822459" w:rsidRDefault="006661B5" w:rsidP="006661B5">
                            <w:pPr>
                              <w:spacing w:after="0"/>
                              <w:ind w:left="708" w:firstLine="708"/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22459">
                              <w:rPr>
                                <w:rFonts w:ascii="Courier New" w:hAnsi="Courier New" w:cs="Courier New"/>
                                <w:color w:val="0070C0"/>
                                <w:sz w:val="18"/>
                                <w:szCs w:val="18"/>
                              </w:rPr>
                              <w:t>//Länge des längsten Strings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F8BF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1.1pt;margin-top:28pt;width:522.5pt;height:21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" fillcolor="white [3201]" strokeweight=".5pt">
                <v:textbox>
                  <w:txbxContent>
                    <w:p w14:paraId="6AC5F8C5" w14:textId="77777777" w:rsidR="006661B5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public static long </w:t>
                      </w:r>
                      <w:proofErr w:type="spellStart"/>
                      <w:proofErr w:type="gram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countFactorsStream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long n) { </w:t>
                      </w:r>
                    </w:p>
                    <w:p w14:paraId="47E5917B" w14:textId="77777777" w:rsidR="006661B5" w:rsidRPr="00822459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long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cnt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=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LongStream.rangeClosed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(1, n/2)</w:t>
                      </w:r>
                    </w:p>
                    <w:p w14:paraId="4D0AF586" w14:textId="77777777" w:rsidR="006661B5" w:rsidRPr="00822459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proofErr w:type="gram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.parallel</w:t>
                      </w:r>
                      <w:proofErr w:type="gram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3879E75A" w14:textId="77777777" w:rsidR="006661B5" w:rsidRPr="00822459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proofErr w:type="gram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.filter</w:t>
                      </w:r>
                      <w:proofErr w:type="gram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(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-&gt;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isFactor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, n) )</w:t>
                      </w:r>
                    </w:p>
                    <w:p w14:paraId="37AD4116" w14:textId="77777777" w:rsidR="006661B5" w:rsidRPr="00341F8E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proofErr w:type="gramStart"/>
                      <w:r w:rsidRPr="00341F8E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.count</w:t>
                      </w:r>
                      <w:proofErr w:type="gramEnd"/>
                      <w:r w:rsidRPr="00341F8E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0CA6B739" w14:textId="77777777" w:rsidR="006661B5" w:rsidRPr="00761156" w:rsidRDefault="006661B5" w:rsidP="006661B5">
                      <w:pPr>
                        <w:pBdr>
                          <w:bottom w:val="single" w:sz="6" w:space="1" w:color="auto"/>
                        </w:pBd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761156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 return cnt+1</w:t>
                      </w:r>
                      <w:proofErr w:type="gramStart"/>
                      <w:r w:rsidRPr="00761156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; }</w:t>
                      </w:r>
                      <w:proofErr w:type="gramEnd"/>
                      <w:r w:rsidRPr="00761156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761156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//</w:t>
                      </w:r>
                      <w:proofErr w:type="spellStart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ermittelt</w:t>
                      </w:r>
                      <w:proofErr w:type="spellEnd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 xml:space="preserve"> alle </w:t>
                      </w:r>
                      <w:proofErr w:type="spellStart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teiler</w:t>
                      </w:r>
                      <w:proofErr w:type="spellEnd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mittel</w:t>
                      </w:r>
                      <w:proofErr w:type="spellEnd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 xml:space="preserve"> der </w:t>
                      </w:r>
                      <w:proofErr w:type="spellStart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fnk</w:t>
                      </w:r>
                      <w:proofErr w:type="spellEnd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isFactor</w:t>
                      </w:r>
                      <w:proofErr w:type="spellEnd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61156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boolean</w:t>
                      </w:r>
                      <w:proofErr w:type="spellEnd"/>
                    </w:p>
                    <w:p w14:paraId="72CFAB18" w14:textId="77777777" w:rsidR="006661B5" w:rsidRPr="00761156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0"/>
                          <w:szCs w:val="10"/>
                          <w:lang w:val="en-US"/>
                        </w:rPr>
                      </w:pPr>
                    </w:p>
                    <w:p w14:paraId="23E3AA10" w14:textId="77777777" w:rsidR="006661B5" w:rsidRPr="00822459" w:rsidRDefault="006661B5" w:rsidP="006661B5">
                      <w:pPr>
                        <w:pBdr>
                          <w:bottom w:val="single" w:sz="6" w:space="1" w:color="auto"/>
                        </w:pBd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int m=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IntStream.rangeClosed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(1,4</w:t>
                      </w:r>
                      <w:proofErr w:type="gram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).map</w:t>
                      </w:r>
                      <w:proofErr w:type="gram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(n-&gt;n*n).sum(); </w:t>
                      </w:r>
                      <w:r w:rsidRPr="00822459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// 1+4+9+16=30</w:t>
                      </w:r>
                    </w:p>
                    <w:p w14:paraId="6FFFE27B" w14:textId="77777777" w:rsidR="006661B5" w:rsidRPr="00822459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int n= </w:t>
                      </w:r>
                      <w:proofErr w:type="gram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7;</w:t>
                      </w:r>
                      <w:proofErr w:type="gramEnd"/>
                    </w:p>
                    <w:p w14:paraId="46A06B24" w14:textId="77777777" w:rsidR="006661B5" w:rsidRPr="00822459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int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fakultaet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=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IntStream.rangeClosed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(2, n</w:t>
                      </w:r>
                      <w:proofErr w:type="gram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) .reduce</w:t>
                      </w:r>
                      <w:proofErr w:type="gram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(1, (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a,b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) -&gt; a*b);</w:t>
                      </w:r>
                    </w:p>
                    <w:p w14:paraId="133B11A2" w14:textId="77777777" w:rsidR="006661B5" w:rsidRPr="00822459" w:rsidRDefault="006661B5" w:rsidP="006661B5">
                      <w:pPr>
                        <w:spacing w:after="0"/>
                        <w:ind w:left="4248" w:firstLine="708"/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</w:rPr>
                      </w:pPr>
                      <w:r w:rsidRPr="00822459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</w:rPr>
                        <w:t>//Initialwert 1</w:t>
                      </w:r>
                    </w:p>
                    <w:p w14:paraId="5C202740" w14:textId="77777777" w:rsidR="006661B5" w:rsidRPr="00822459" w:rsidRDefault="006661B5" w:rsidP="006661B5">
                      <w:pPr>
                        <w:pBdr>
                          <w:bottom w:val="single" w:sz="6" w:space="1" w:color="auto"/>
                        </w:pBdr>
                        <w:spacing w:after="0"/>
                        <w:ind w:firstLine="708"/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</w:rPr>
                        <w:t xml:space="preserve">       //</w:t>
                      </w:r>
                      <w:r w:rsidRPr="00822459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</w:rPr>
                        <w:t>Produkt-Verknüpfung des Initialwerts mit jedem weiteren Datenelement</w:t>
                      </w:r>
                    </w:p>
                    <w:p w14:paraId="588EB351" w14:textId="77777777" w:rsidR="006661B5" w:rsidRPr="00822459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6"/>
                          <w:szCs w:val="6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58207EF" w14:textId="77777777" w:rsidR="006661B5" w:rsidRPr="00822459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List&lt;String&gt; list=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Arrays.asList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("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Berti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", "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Conni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", "Edi");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boolean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b= </w:t>
                      </w:r>
                      <w:proofErr w:type="spellStart"/>
                      <w:proofErr w:type="gram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list.stream</w:t>
                      </w:r>
                      <w:proofErr w:type="spellEnd"/>
                      <w:proofErr w:type="gram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().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allMatch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(s-&gt;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s.endsWith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("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")); </w:t>
                      </w:r>
                      <w:r w:rsidRPr="00822459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// true</w:t>
                      </w:r>
                    </w:p>
                    <w:p w14:paraId="1877500A" w14:textId="77777777" w:rsidR="006661B5" w:rsidRPr="00822459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</w:t>
                      </w:r>
                      <w:proofErr w:type="spell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m= </w:t>
                      </w:r>
                      <w:proofErr w:type="spellStart"/>
                      <w:proofErr w:type="gramStart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list.stream</w:t>
                      </w:r>
                      <w:proofErr w:type="spellEnd"/>
                      <w:proofErr w:type="gramEnd"/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</w:t>
                      </w: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//</w:t>
                      </w:r>
                      <w:r w:rsidRPr="00822459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</w:rPr>
                        <w:t>Enden alle Elemente mit dem Buchstaben „i“?</w:t>
                      </w:r>
                    </w:p>
                    <w:p w14:paraId="34465EFC" w14:textId="77777777" w:rsidR="006661B5" w:rsidRPr="00341F8E" w:rsidRDefault="006661B5" w:rsidP="006661B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r w:rsidRPr="0082245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341F8E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.</w:t>
                      </w:r>
                      <w:proofErr w:type="spellStart"/>
                      <w:r w:rsidRPr="00341F8E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mapToInt</w:t>
                      </w:r>
                      <w:proofErr w:type="spellEnd"/>
                      <w:proofErr w:type="gramEnd"/>
                      <w:r w:rsidRPr="00341F8E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(String::length)</w:t>
                      </w:r>
                    </w:p>
                    <w:p w14:paraId="0AB6AABD" w14:textId="77777777" w:rsidR="006661B5" w:rsidRPr="00341F8E" w:rsidRDefault="006661B5" w:rsidP="006661B5">
                      <w:pPr>
                        <w:spacing w:after="0"/>
                        <w:ind w:left="708" w:firstLine="708"/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341F8E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>.reduce</w:t>
                      </w:r>
                      <w:proofErr w:type="gramEnd"/>
                      <w:r w:rsidRPr="00341F8E">
                        <w:rPr>
                          <w:rFonts w:ascii="Courier New" w:hAnsi="Courier New" w:cs="Courier New"/>
                          <w:sz w:val="18"/>
                          <w:szCs w:val="18"/>
                          <w:lang w:val="en-US"/>
                        </w:rPr>
                        <w:t xml:space="preserve">(Integer::MIN_VALUE, Integer::max); </w:t>
                      </w:r>
                      <w:r w:rsidRPr="00341F8E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  <w:lang w:val="en-US"/>
                        </w:rPr>
                        <w:t>// 5</w:t>
                      </w:r>
                    </w:p>
                    <w:p w14:paraId="1CC0C930" w14:textId="77777777" w:rsidR="006661B5" w:rsidRPr="00822459" w:rsidRDefault="006661B5" w:rsidP="006661B5">
                      <w:pPr>
                        <w:spacing w:after="0"/>
                        <w:ind w:left="708" w:firstLine="708"/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</w:rPr>
                      </w:pPr>
                      <w:r w:rsidRPr="00822459">
                        <w:rPr>
                          <w:rFonts w:ascii="Courier New" w:hAnsi="Courier New" w:cs="Courier New"/>
                          <w:color w:val="0070C0"/>
                          <w:sz w:val="18"/>
                          <w:szCs w:val="18"/>
                        </w:rPr>
                        <w:t>//Länge des längsten Strings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2459">
        <w:rPr>
          <w:rFonts w:ascii="Arial" w:hAnsi="Arial" w:cs="Arial"/>
          <w:b/>
          <w:bCs/>
        </w:rPr>
        <w:t>Das „Schritt für Schritt“ kann auch parallel auf mehrere Prozessoren verteilt erfolgen, wenn man den Stream explizit als parallel markiert:</w:t>
      </w:r>
    </w:p>
    <w:p w14:paraId="5B8E1E75" w14:textId="0FC84949" w:rsidR="006661B5" w:rsidRPr="006661B5" w:rsidRDefault="006661B5" w:rsidP="006661B5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39CD22" wp14:editId="0C67D76E">
                <wp:simplePos x="0" y="0"/>
                <wp:positionH relativeFrom="column">
                  <wp:posOffset>-47625</wp:posOffset>
                </wp:positionH>
                <wp:positionV relativeFrom="paragraph">
                  <wp:posOffset>2790825</wp:posOffset>
                </wp:positionV>
                <wp:extent cx="6905065" cy="2702298"/>
                <wp:effectExtent l="0" t="0" r="16510" b="1587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5065" cy="2702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96A091" w14:textId="5D2F82FC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color w:val="3F7F5F"/>
                                <w:sz w:val="15"/>
                                <w:szCs w:val="15"/>
                                <w:lang w:val="en-US"/>
                              </w:rPr>
                              <w:t xml:space="preserve">///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3F7F5F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>teilaufgabe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3F7F5F"/>
                                <w:sz w:val="15"/>
                                <w:szCs w:val="15"/>
                                <w:lang w:val="en-US"/>
                              </w:rPr>
                              <w:t xml:space="preserve"> a</w:t>
                            </w:r>
                          </w:p>
                          <w:p w14:paraId="3B9AC719" w14:textId="22DEECCF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class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DoorBell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implements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ChangeListener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{</w:t>
                            </w:r>
                          </w:p>
                          <w:p w14:paraId="3BD4DD8D" w14:textId="4BA8B970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public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void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changed (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ObservableProperty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observable) {</w:t>
                            </w:r>
                          </w:p>
                          <w:p w14:paraId="70445165" w14:textId="310FF14C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observable.getValue</w:t>
                            </w:r>
                            <w:proofErr w:type="spellEnd"/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());</w:t>
                            </w:r>
                          </w:p>
                          <w:p w14:paraId="07F39478" w14:textId="13B565D2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14:paraId="18853D2B" w14:textId="497766A8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>}</w:t>
                            </w:r>
                            <w:r w:rsidRPr="006661B5">
                              <w:rPr>
                                <w:rFonts w:ascii="Menlo" w:hAnsi="Menlo" w:cs="Menlo"/>
                                <w:color w:val="3F7F5F"/>
                                <w:sz w:val="15"/>
                                <w:szCs w:val="15"/>
                              </w:rPr>
                              <w:t>/</w:t>
                            </w:r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3F7F5F"/>
                                <w:sz w:val="15"/>
                                <w:szCs w:val="15"/>
                              </w:rPr>
                              <w:t xml:space="preserve">/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3F7F5F"/>
                                <w:sz w:val="15"/>
                                <w:szCs w:val="15"/>
                                <w:u w:val="single"/>
                              </w:rPr>
                              <w:t>teilaufgabe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3F7F5F"/>
                                <w:sz w:val="15"/>
                                <w:szCs w:val="15"/>
                              </w:rPr>
                              <w:t xml:space="preserve"> b</w:t>
                            </w:r>
                          </w:p>
                          <w:p w14:paraId="4A8854C4" w14:textId="1437CC61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>ChangeListener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u w:val="single"/>
                              </w:rPr>
                              <w:t>b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=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</w:rPr>
                              <w:t>new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>ChangeListener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>) {</w:t>
                            </w:r>
                          </w:p>
                          <w:p w14:paraId="6B28BB3E" w14:textId="557C14D3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    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public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void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changed (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ObservableProperty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observable) {</w:t>
                            </w:r>
                          </w:p>
                          <w:p w14:paraId="14A423C6" w14:textId="724829E4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observable.getValue</w:t>
                            </w:r>
                            <w:proofErr w:type="spellEnd"/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());</w:t>
                            </w:r>
                          </w:p>
                          <w:p w14:paraId="77FD2C48" w14:textId="598584E5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}</w:t>
                            </w:r>
                          </w:p>
                          <w:p w14:paraId="39F82718" w14:textId="77777777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>}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>DoorBell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b =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</w:rPr>
                              <w:t>new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>DoorBell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); </w:t>
                            </w:r>
                          </w:p>
                          <w:p w14:paraId="02692696" w14:textId="3BDB1D18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3F7F5F"/>
                                <w:sz w:val="15"/>
                                <w:szCs w:val="15"/>
                                <w:lang w:val="en-US"/>
                              </w:rPr>
                              <w:t>//c</w:t>
                            </w:r>
                          </w:p>
                          <w:p w14:paraId="271D4959" w14:textId="42014735" w:rsidR="006661B5" w:rsidRDefault="006661B5" w:rsidP="006661B5">
                            <w:pPr>
                              <w:spacing w:after="0" w:line="240" w:lineRule="auto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ChangeListener </w:t>
                            </w:r>
                            <w:r w:rsidRPr="006661B5">
                              <w:rPr>
                                <w:rFonts w:ascii="Menlo" w:hAnsi="Menlo" w:cs="Menlo"/>
                                <w:color w:val="6A3E3E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>b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= (</w:t>
                            </w:r>
                            <w:r w:rsidRPr="006661B5">
                              <w:rPr>
                                <w:rFonts w:ascii="Menlo" w:hAnsi="Menlo" w:cs="Menlo"/>
                                <w:color w:val="6A3E3E"/>
                                <w:sz w:val="15"/>
                                <w:szCs w:val="15"/>
                                <w:lang w:val="en-US"/>
                              </w:rPr>
                              <w:t>observable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) -&gt;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System.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i/>
                                <w:iCs/>
                                <w:color w:val="0000C0"/>
                                <w:sz w:val="15"/>
                                <w:szCs w:val="15"/>
                                <w:lang w:val="en-US"/>
                              </w:rPr>
                              <w:t>out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6A3E3E"/>
                                <w:sz w:val="15"/>
                                <w:szCs w:val="15"/>
                                <w:lang w:val="en-US"/>
                              </w:rPr>
                              <w:t>observable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.getValue</w:t>
                            </w:r>
                            <w:proofErr w:type="spellEnd"/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());</w:t>
                            </w:r>
                          </w:p>
                          <w:p w14:paraId="4615A72D" w14:textId="77777777" w:rsidR="009C2ECE" w:rsidRPr="009C2ECE" w:rsidRDefault="009C2ECE" w:rsidP="006661B5">
                            <w:pPr>
                              <w:spacing w:after="0" w:line="240" w:lineRule="auto"/>
                              <w:rPr>
                                <w:rFonts w:ascii="Menlo" w:hAnsi="Menlo" w:cs="Menlo"/>
                                <w:color w:val="000000"/>
                                <w:sz w:val="6"/>
                                <w:szCs w:val="6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11199" w:type="dxa"/>
                              <w:tblInd w:w="-14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954"/>
                              <w:gridCol w:w="5245"/>
                            </w:tblGrid>
                            <w:tr w:rsidR="006661B5" w:rsidRPr="006661B5" w14:paraId="62ADD13B" w14:textId="77777777" w:rsidTr="006661B5">
                              <w:tc>
                                <w:tcPr>
                                  <w:tcW w:w="5954" w:type="dxa"/>
                                </w:tcPr>
                                <w:p w14:paraId="1B19AF2C" w14:textId="2E2AFB8E" w:rsidR="006661B5" w:rsidRDefault="00D307F4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color w:val="646464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D307F4">
                                    <w:rPr>
                                      <w:rFonts w:ascii="Menlo" w:hAnsi="Menlo" w:cs="Menlo"/>
                                      <w:color w:val="646464"/>
                                      <w:sz w:val="15"/>
                                      <w:szCs w:val="15"/>
                                      <w:lang w:val="en-US"/>
                                    </w:rPr>
                                    <w:t>public abstract class Medium</w:t>
                                  </w:r>
                                  <w:r w:rsidRPr="00D307F4">
                                    <w:rPr>
                                      <w:rFonts w:ascii="Menlo" w:hAnsi="Menlo" w:cs="Menlo"/>
                                      <w:color w:val="646464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r w:rsidRPr="00D307F4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5"/>
                                      <w:u w:val="single"/>
                                      <w:lang w:val="en-US"/>
                                    </w:rPr>
                                    <w:t>implements Comparable&lt;Medium&gt;</w:t>
                                  </w:r>
                                  <w:r w:rsidR="009C2ECE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5"/>
                                      <w:u w:val="single"/>
                                      <w:lang w:val="en-US"/>
                                    </w:rPr>
                                    <w:t xml:space="preserve"> {</w:t>
                                  </w:r>
                                </w:p>
                                <w:p w14:paraId="1CCE2479" w14:textId="77777777" w:rsid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color w:val="646464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</w:p>
                                <w:p w14:paraId="5786312A" w14:textId="4361DFA9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646464"/>
                                      <w:sz w:val="15"/>
                                      <w:szCs w:val="15"/>
                                      <w:lang w:val="en-US"/>
                                    </w:rPr>
                                    <w:t>@Override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521904D4" w14:textId="55A24C73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public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int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compareTo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Medium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6A3E3E"/>
                                      <w:sz w:val="15"/>
                                      <w:szCs w:val="15"/>
                                      <w:lang w:val="en-US"/>
                                    </w:rPr>
                                    <w:t>other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) {</w:t>
                                  </w:r>
                                </w:p>
                                <w:p w14:paraId="24DB1A6D" w14:textId="6EE55D86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return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Integer.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i/>
                                      <w:iCs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valueOf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getjahr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()</w:t>
                                  </w:r>
                                  <w:proofErr w:type="gramStart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).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compareTo</w:t>
                                  </w:r>
                                  <w:proofErr w:type="spellEnd"/>
                                  <w:proofErr w:type="gram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((Integer)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color w:val="6A3E3E"/>
                                      <w:sz w:val="15"/>
                                      <w:szCs w:val="15"/>
                                      <w:lang w:val="en-US"/>
                                    </w:rPr>
                                    <w:t>other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.getjahr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());</w:t>
                                  </w:r>
                                </w:p>
                                <w:p w14:paraId="0491802C" w14:textId="52E7B228" w:rsidR="006661B5" w:rsidRPr="006661B5" w:rsidRDefault="006661B5" w:rsidP="006661B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}</w:t>
                                  </w:r>
                                </w:p>
                                <w:p w14:paraId="43F2C585" w14:textId="77777777" w:rsidR="006661B5" w:rsidRPr="006661B5" w:rsidRDefault="006661B5" w:rsidP="006661B5">
                                  <w:pPr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5" w:type="dxa"/>
                                </w:tcPr>
                                <w:p w14:paraId="2D036FAC" w14:textId="27210DD6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646464"/>
                                      <w:sz w:val="15"/>
                                      <w:szCs w:val="15"/>
                                      <w:lang w:val="en-US"/>
                                    </w:rPr>
                                    <w:t>@Override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77DFEAEE" w14:textId="2E164350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public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int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u w:val="single"/>
                                      <w:lang w:val="en-US"/>
                                    </w:rPr>
                                    <w:t>compareTo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u w:val="singl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u w:val="single"/>
                                      <w:lang w:val="en-US"/>
                                    </w:rPr>
                                    <w:t xml:space="preserve">Medium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6A3E3E"/>
                                      <w:sz w:val="15"/>
                                      <w:szCs w:val="15"/>
                                      <w:u w:val="single"/>
                                      <w:lang w:val="en-US"/>
                                    </w:rPr>
                                    <w:t>other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u w:val="single"/>
                                      <w:lang w:val="en-US"/>
                                    </w:rPr>
                                    <w:t>)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{</w:t>
                                  </w:r>
                                </w:p>
                                <w:p w14:paraId="6444974F" w14:textId="43D33BE7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   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if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(</w:t>
                                  </w:r>
                                  <w:proofErr w:type="spellStart"/>
                                  <w:proofErr w:type="gramStart"/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this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.getjahr</w:t>
                                  </w:r>
                                  <w:proofErr w:type="spellEnd"/>
                                  <w:proofErr w:type="gram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() &gt; 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color w:val="6A3E3E"/>
                                      <w:sz w:val="15"/>
                                      <w:szCs w:val="15"/>
                                      <w:lang w:val="en-US"/>
                                    </w:rPr>
                                    <w:t>other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.getErsjahr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()) {</w:t>
                                  </w:r>
                                </w:p>
                                <w:p w14:paraId="366D8C70" w14:textId="60749FD9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       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return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1;</w:t>
                                  </w:r>
                                  <w:proofErr w:type="gramEnd"/>
                                </w:p>
                                <w:p w14:paraId="23B17D41" w14:textId="25EBC7BE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    }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else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if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  <w:lang w:val="en-US"/>
                                    </w:rPr>
                                    <w:t>this</w:t>
                                  </w:r>
                                  <w:proofErr w:type="gram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.getjahr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() &lt; 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color w:val="6A3E3E"/>
                                      <w:sz w:val="15"/>
                                      <w:szCs w:val="15"/>
                                      <w:lang w:val="en-US"/>
                                    </w:rPr>
                                    <w:t>other</w:t>
                                  </w: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.get</w:t>
                                  </w:r>
                                  <w:r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jahr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>()) {</w:t>
                                  </w:r>
                                </w:p>
                                <w:p w14:paraId="6B1EF4E9" w14:textId="64FDDE8D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  <w:t xml:space="preserve">         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</w:rPr>
                                    <w:t>return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</w:rPr>
                                    <w:t xml:space="preserve"> -1;</w:t>
                                  </w:r>
                                </w:p>
                                <w:p w14:paraId="1DA687BB" w14:textId="5B3A41DF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</w:rPr>
                                    <w:t xml:space="preserve">     } 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</w:rPr>
                                    <w:t>else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</w:rPr>
                                    <w:t xml:space="preserve"> {</w:t>
                                  </w:r>
                                </w:p>
                                <w:p w14:paraId="18B1D8CB" w14:textId="6FC7B366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</w:rPr>
                                    <w:t xml:space="preserve">         </w:t>
                                  </w:r>
                                  <w:proofErr w:type="spellStart"/>
                                  <w:r w:rsidRPr="006661B5">
                                    <w:rPr>
                                      <w:rFonts w:ascii="Menlo" w:hAnsi="Menlo" w:cs="Menlo"/>
                                      <w:b/>
                                      <w:bCs/>
                                      <w:color w:val="7F0055"/>
                                      <w:sz w:val="15"/>
                                      <w:szCs w:val="15"/>
                                    </w:rPr>
                                    <w:t>return</w:t>
                                  </w:r>
                                  <w:proofErr w:type="spellEnd"/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</w:rPr>
                                    <w:t xml:space="preserve"> 0; </w:t>
                                  </w:r>
                                </w:p>
                                <w:p w14:paraId="79D69EA3" w14:textId="659A6954" w:rsidR="006661B5" w:rsidRPr="006661B5" w:rsidRDefault="006661B5" w:rsidP="006661B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Menlo" w:hAnsi="Menlo" w:cs="Menlo"/>
                                      <w:sz w:val="15"/>
                                      <w:szCs w:val="15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</w:rPr>
                                    <w:t xml:space="preserve">     }</w:t>
                                  </w:r>
                                </w:p>
                                <w:p w14:paraId="53905230" w14:textId="3FC437B8" w:rsidR="006661B5" w:rsidRPr="006661B5" w:rsidRDefault="006661B5" w:rsidP="006661B5">
                                  <w:pPr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  <w:lang w:val="en-US"/>
                                    </w:rPr>
                                  </w:pPr>
                                  <w:r w:rsidRPr="006661B5">
                                    <w:rPr>
                                      <w:rFonts w:ascii="Menlo" w:hAnsi="Menlo" w:cs="Menlo"/>
                                      <w:color w:val="000000"/>
                                      <w:sz w:val="15"/>
                                      <w:szCs w:val="15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</w:tbl>
                          <w:p w14:paraId="46E7D537" w14:textId="46EB8ABA" w:rsidR="006661B5" w:rsidRPr="006661B5" w:rsidRDefault="006661B5" w:rsidP="006661B5">
                            <w:pPr>
                              <w:spacing w:after="0" w:line="240" w:lineRule="auto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  <w:p w14:paraId="2870A7E4" w14:textId="77777777" w:rsidR="006661B5" w:rsidRPr="006661B5" w:rsidRDefault="006661B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9CD22" id="Textfeld 15" o:spid="_x0000_s1027" type="#_x0000_t202" style="position:absolute;margin-left:-3.75pt;margin-top:219.75pt;width:543.7pt;height:21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" fillcolor="white [3201]" strokeweight=".5pt">
                <v:textbox>
                  <w:txbxContent>
                    <w:p w14:paraId="6696A091" w14:textId="5D2F82FC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  <w:lang w:val="en-US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661B5">
                        <w:rPr>
                          <w:rFonts w:ascii="Menlo" w:hAnsi="Menlo" w:cs="Menlo"/>
                          <w:color w:val="3F7F5F"/>
                          <w:sz w:val="15"/>
                          <w:szCs w:val="15"/>
                          <w:lang w:val="en-US"/>
                        </w:rPr>
                        <w:t xml:space="preserve">///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3F7F5F"/>
                          <w:sz w:val="15"/>
                          <w:szCs w:val="15"/>
                          <w:u w:val="single"/>
                          <w:lang w:val="en-US"/>
                        </w:rPr>
                        <w:t>teilaufgabe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3F7F5F"/>
                          <w:sz w:val="15"/>
                          <w:szCs w:val="15"/>
                          <w:lang w:val="en-US"/>
                        </w:rPr>
                        <w:t xml:space="preserve"> a</w:t>
                      </w:r>
                    </w:p>
                    <w:p w14:paraId="3B9AC719" w14:textId="22DEECCF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  <w:lang w:val="en-US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661B5">
                        <w:rPr>
                          <w:rFonts w:ascii="Menlo" w:hAnsi="Menlo" w:cs="Menlo"/>
                          <w:b/>
                          <w:bCs/>
                          <w:color w:val="7F0055"/>
                          <w:sz w:val="15"/>
                          <w:szCs w:val="15"/>
                          <w:lang w:val="en-US"/>
                        </w:rPr>
                        <w:t>class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DoorBell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661B5">
                        <w:rPr>
                          <w:rFonts w:ascii="Menlo" w:hAnsi="Menlo" w:cs="Menlo"/>
                          <w:b/>
                          <w:bCs/>
                          <w:color w:val="7F0055"/>
                          <w:sz w:val="15"/>
                          <w:szCs w:val="15"/>
                          <w:lang w:val="en-US"/>
                        </w:rPr>
                        <w:t>implements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ChangeListener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{</w:t>
                      </w:r>
                    </w:p>
                    <w:p w14:paraId="3BD4DD8D" w14:textId="4BA8B970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  <w:lang w:val="en-US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</w:t>
                      </w:r>
                      <w:r w:rsidRPr="006661B5">
                        <w:rPr>
                          <w:rFonts w:ascii="Menlo" w:hAnsi="Menlo" w:cs="Menlo"/>
                          <w:b/>
                          <w:bCs/>
                          <w:color w:val="7F0055"/>
                          <w:sz w:val="15"/>
                          <w:szCs w:val="15"/>
                          <w:lang w:val="en-US"/>
                        </w:rPr>
                        <w:t>public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661B5">
                        <w:rPr>
                          <w:rFonts w:ascii="Menlo" w:hAnsi="Menlo" w:cs="Menlo"/>
                          <w:b/>
                          <w:bCs/>
                          <w:color w:val="7F0055"/>
                          <w:sz w:val="15"/>
                          <w:szCs w:val="15"/>
                          <w:lang w:val="en-US"/>
                        </w:rPr>
                        <w:t>void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changed (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ObservableProperty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observable) {</w:t>
                      </w:r>
                    </w:p>
                    <w:p w14:paraId="70445165" w14:textId="310FF14C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  <w:lang w:val="en-US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System.out.println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observable.getValue</w:t>
                      </w:r>
                      <w:proofErr w:type="spellEnd"/>
                      <w:proofErr w:type="gram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());</w:t>
                      </w:r>
                    </w:p>
                    <w:p w14:paraId="07F39478" w14:textId="13B565D2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>}</w:t>
                      </w:r>
                    </w:p>
                    <w:p w14:paraId="18853D2B" w14:textId="497766A8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 xml:space="preserve"> </w:t>
                      </w:r>
                      <w:proofErr w:type="gram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>}</w:t>
                      </w:r>
                      <w:r w:rsidRPr="006661B5">
                        <w:rPr>
                          <w:rFonts w:ascii="Menlo" w:hAnsi="Menlo" w:cs="Menlo"/>
                          <w:color w:val="3F7F5F"/>
                          <w:sz w:val="15"/>
                          <w:szCs w:val="15"/>
                        </w:rPr>
                        <w:t>/</w:t>
                      </w:r>
                      <w:proofErr w:type="gramEnd"/>
                      <w:r w:rsidRPr="006661B5">
                        <w:rPr>
                          <w:rFonts w:ascii="Menlo" w:hAnsi="Menlo" w:cs="Menlo"/>
                          <w:color w:val="3F7F5F"/>
                          <w:sz w:val="15"/>
                          <w:szCs w:val="15"/>
                        </w:rPr>
                        <w:t xml:space="preserve">/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3F7F5F"/>
                          <w:sz w:val="15"/>
                          <w:szCs w:val="15"/>
                          <w:u w:val="single"/>
                        </w:rPr>
                        <w:t>teilaufgabe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3F7F5F"/>
                          <w:sz w:val="15"/>
                          <w:szCs w:val="15"/>
                        </w:rPr>
                        <w:t xml:space="preserve"> b</w:t>
                      </w:r>
                    </w:p>
                    <w:p w14:paraId="4A8854C4" w14:textId="1437CC61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>ChangeListener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 xml:space="preserve"> 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u w:val="single"/>
                        </w:rPr>
                        <w:t>b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 xml:space="preserve"> =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b/>
                          <w:bCs/>
                          <w:color w:val="7F0055"/>
                          <w:sz w:val="15"/>
                          <w:szCs w:val="15"/>
                        </w:rPr>
                        <w:t>new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>ChangeListener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>) {</w:t>
                      </w:r>
                    </w:p>
                    <w:p w14:paraId="6B28BB3E" w14:textId="557C14D3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  <w:lang w:val="en-US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 xml:space="preserve">      </w:t>
                      </w:r>
                      <w:r w:rsidRPr="006661B5">
                        <w:rPr>
                          <w:rFonts w:ascii="Menlo" w:hAnsi="Menlo" w:cs="Menlo"/>
                          <w:b/>
                          <w:bCs/>
                          <w:color w:val="7F0055"/>
                          <w:sz w:val="15"/>
                          <w:szCs w:val="15"/>
                          <w:lang w:val="en-US"/>
                        </w:rPr>
                        <w:t>public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661B5">
                        <w:rPr>
                          <w:rFonts w:ascii="Menlo" w:hAnsi="Menlo" w:cs="Menlo"/>
                          <w:b/>
                          <w:bCs/>
                          <w:color w:val="7F0055"/>
                          <w:sz w:val="15"/>
                          <w:szCs w:val="15"/>
                          <w:lang w:val="en-US"/>
                        </w:rPr>
                        <w:t>void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changed (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ObservableProperty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observable) {</w:t>
                      </w:r>
                    </w:p>
                    <w:p w14:paraId="14A423C6" w14:textId="724829E4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  <w:lang w:val="en-US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  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System.out.println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observable.getValue</w:t>
                      </w:r>
                      <w:proofErr w:type="spellEnd"/>
                      <w:proofErr w:type="gram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());</w:t>
                      </w:r>
                    </w:p>
                    <w:p w14:paraId="77FD2C48" w14:textId="598584E5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  <w:lang w:val="en-US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}</w:t>
                      </w:r>
                    </w:p>
                    <w:p w14:paraId="39F82718" w14:textId="77777777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u w:val="single"/>
                          <w:lang w:val="en-US"/>
                        </w:rPr>
                        <w:t>}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u w:val="single"/>
                          <w:lang w:val="en-US"/>
                        </w:rPr>
                        <w:t xml:space="preserve">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>DoorBell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 xml:space="preserve"> b =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b/>
                          <w:bCs/>
                          <w:color w:val="7F0055"/>
                          <w:sz w:val="15"/>
                          <w:szCs w:val="15"/>
                        </w:rPr>
                        <w:t>new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>DoorBell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</w:rPr>
                        <w:t xml:space="preserve">); </w:t>
                      </w:r>
                    </w:p>
                    <w:p w14:paraId="02692696" w14:textId="3BDB1D18" w:rsidR="006661B5" w:rsidRPr="006661B5" w:rsidRDefault="006661B5" w:rsidP="006661B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" w:hAnsi="Menlo" w:cs="Menlo"/>
                          <w:sz w:val="15"/>
                          <w:szCs w:val="15"/>
                          <w:lang w:val="en-US"/>
                        </w:rPr>
                      </w:pPr>
                      <w:r w:rsidRPr="006661B5">
                        <w:rPr>
                          <w:rFonts w:ascii="Menlo" w:hAnsi="Menlo" w:cs="Menlo"/>
                          <w:color w:val="3F7F5F"/>
                          <w:sz w:val="15"/>
                          <w:szCs w:val="15"/>
                          <w:lang w:val="en-US"/>
                        </w:rPr>
                        <w:t>//c</w:t>
                      </w:r>
                    </w:p>
                    <w:p w14:paraId="271D4959" w14:textId="42014735" w:rsidR="006661B5" w:rsidRDefault="006661B5" w:rsidP="006661B5">
                      <w:pPr>
                        <w:spacing w:after="0" w:line="240" w:lineRule="auto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ChangeListener </w:t>
                      </w:r>
                      <w:r w:rsidRPr="006661B5">
                        <w:rPr>
                          <w:rFonts w:ascii="Menlo" w:hAnsi="Menlo" w:cs="Menlo"/>
                          <w:color w:val="6A3E3E"/>
                          <w:sz w:val="15"/>
                          <w:szCs w:val="15"/>
                          <w:u w:val="single"/>
                          <w:lang w:val="en-US"/>
                        </w:rPr>
                        <w:t>b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= (</w:t>
                      </w:r>
                      <w:r w:rsidRPr="006661B5">
                        <w:rPr>
                          <w:rFonts w:ascii="Menlo" w:hAnsi="Menlo" w:cs="Menlo"/>
                          <w:color w:val="6A3E3E"/>
                          <w:sz w:val="15"/>
                          <w:szCs w:val="15"/>
                          <w:lang w:val="en-US"/>
                        </w:rPr>
                        <w:t>observable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) -&gt; </w:t>
                      </w:r>
                      <w:proofErr w:type="spellStart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System.</w:t>
                      </w:r>
                      <w:r w:rsidRPr="006661B5">
                        <w:rPr>
                          <w:rFonts w:ascii="Menlo" w:hAnsi="Menlo" w:cs="Menlo"/>
                          <w:b/>
                          <w:bCs/>
                          <w:i/>
                          <w:iCs/>
                          <w:color w:val="0000C0"/>
                          <w:sz w:val="15"/>
                          <w:szCs w:val="15"/>
                          <w:lang w:val="en-US"/>
                        </w:rPr>
                        <w:t>out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.println</w:t>
                      </w:r>
                      <w:proofErr w:type="spell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6661B5">
                        <w:rPr>
                          <w:rFonts w:ascii="Menlo" w:hAnsi="Menlo" w:cs="Menlo"/>
                          <w:color w:val="6A3E3E"/>
                          <w:sz w:val="15"/>
                          <w:szCs w:val="15"/>
                          <w:lang w:val="en-US"/>
                        </w:rPr>
                        <w:t>observable</w:t>
                      </w:r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.getValue</w:t>
                      </w:r>
                      <w:proofErr w:type="spellEnd"/>
                      <w:proofErr w:type="gramEnd"/>
                      <w:r w:rsidRPr="006661B5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());</w:t>
                      </w:r>
                    </w:p>
                    <w:p w14:paraId="4615A72D" w14:textId="77777777" w:rsidR="009C2ECE" w:rsidRPr="009C2ECE" w:rsidRDefault="009C2ECE" w:rsidP="006661B5">
                      <w:pPr>
                        <w:spacing w:after="0" w:line="240" w:lineRule="auto"/>
                        <w:rPr>
                          <w:rFonts w:ascii="Menlo" w:hAnsi="Menlo" w:cs="Menlo"/>
                          <w:color w:val="000000"/>
                          <w:sz w:val="6"/>
                          <w:szCs w:val="6"/>
                          <w:lang w:val="en-US"/>
                        </w:rPr>
                      </w:pPr>
                    </w:p>
                    <w:tbl>
                      <w:tblPr>
                        <w:tblStyle w:val="Tabellenraster"/>
                        <w:tblW w:w="11199" w:type="dxa"/>
                        <w:tblInd w:w="-147" w:type="dxa"/>
                        <w:tblLook w:val="04A0" w:firstRow="1" w:lastRow="0" w:firstColumn="1" w:lastColumn="0" w:noHBand="0" w:noVBand="1"/>
                      </w:tblPr>
                      <w:tblGrid>
                        <w:gridCol w:w="5954"/>
                        <w:gridCol w:w="5245"/>
                      </w:tblGrid>
                      <w:tr w:rsidR="006661B5" w:rsidRPr="006661B5" w14:paraId="62ADD13B" w14:textId="77777777" w:rsidTr="006661B5">
                        <w:tc>
                          <w:tcPr>
                            <w:tcW w:w="5954" w:type="dxa"/>
                          </w:tcPr>
                          <w:p w14:paraId="1B19AF2C" w14:textId="2E2AFB8E" w:rsidR="006661B5" w:rsidRDefault="00D307F4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646464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D307F4">
                              <w:rPr>
                                <w:rFonts w:ascii="Menlo" w:hAnsi="Menlo" w:cs="Menlo"/>
                                <w:color w:val="646464"/>
                                <w:sz w:val="15"/>
                                <w:szCs w:val="15"/>
                                <w:lang w:val="en-US"/>
                              </w:rPr>
                              <w:t>public abstract class Medium</w:t>
                            </w:r>
                            <w:r w:rsidRPr="00D307F4">
                              <w:rPr>
                                <w:rFonts w:ascii="Menlo" w:hAnsi="Menlo" w:cs="Menlo"/>
                                <w:color w:val="646464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D307F4">
                              <w:rPr>
                                <w:rFonts w:ascii="Menlo" w:hAnsi="Menlo" w:cs="Menlo"/>
                                <w:b/>
                                <w:bCs/>
                                <w:color w:val="000000" w:themeColor="text1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>implements Comparable&lt;Medium&gt;</w:t>
                            </w:r>
                            <w:r w:rsidR="009C2ECE">
                              <w:rPr>
                                <w:rFonts w:ascii="Menlo" w:hAnsi="Menlo" w:cs="Menlo"/>
                                <w:b/>
                                <w:bCs/>
                                <w:color w:val="000000" w:themeColor="text1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 xml:space="preserve"> {</w:t>
                            </w:r>
                          </w:p>
                          <w:p w14:paraId="1CCE2479" w14:textId="77777777" w:rsid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646464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  <w:p w14:paraId="5786312A" w14:textId="4361DFA9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646464"/>
                                <w:sz w:val="15"/>
                                <w:szCs w:val="15"/>
                                <w:lang w:val="en-US"/>
                              </w:rPr>
                              <w:t>@Override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</w:p>
                          <w:p w14:paraId="521904D4" w14:textId="55A24C73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public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int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compareTo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Medium </w:t>
                            </w:r>
                            <w:r w:rsidRPr="006661B5">
                              <w:rPr>
                                <w:rFonts w:ascii="Menlo" w:hAnsi="Menlo" w:cs="Menlo"/>
                                <w:color w:val="6A3E3E"/>
                                <w:sz w:val="15"/>
                                <w:szCs w:val="15"/>
                                <w:lang w:val="en-US"/>
                              </w:rPr>
                              <w:t>other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 {</w:t>
                            </w:r>
                          </w:p>
                          <w:p w14:paraId="24DB1A6D" w14:textId="6EE55D86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return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Integer.</w:t>
                            </w:r>
                            <w:r w:rsidRPr="006661B5">
                              <w:rPr>
                                <w:rFonts w:ascii="Menlo" w:hAnsi="Menlo" w:cs="Menlo"/>
                                <w:i/>
                                <w:iCs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valueOf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getjahr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()</w:t>
                            </w:r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compareTo</w:t>
                            </w:r>
                            <w:proofErr w:type="spellEnd"/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((Integer)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6A3E3E"/>
                                <w:sz w:val="15"/>
                                <w:szCs w:val="15"/>
                                <w:lang w:val="en-US"/>
                              </w:rPr>
                              <w:t>other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.getjahr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());</w:t>
                            </w:r>
                          </w:p>
                          <w:p w14:paraId="0491802C" w14:textId="52E7B228" w:rsidR="006661B5" w:rsidRPr="006661B5" w:rsidRDefault="006661B5" w:rsidP="006661B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}</w:t>
                            </w:r>
                          </w:p>
                          <w:p w14:paraId="43F2C585" w14:textId="77777777" w:rsidR="006661B5" w:rsidRPr="006661B5" w:rsidRDefault="006661B5" w:rsidP="006661B5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245" w:type="dxa"/>
                          </w:tcPr>
                          <w:p w14:paraId="2D036FAC" w14:textId="27210DD6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color w:val="646464"/>
                                <w:sz w:val="15"/>
                                <w:szCs w:val="15"/>
                                <w:lang w:val="en-US"/>
                              </w:rPr>
                              <w:t>@Override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</w:p>
                          <w:p w14:paraId="77DFEAEE" w14:textId="2E164350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public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int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>compareTo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 xml:space="preserve">Medium </w:t>
                            </w:r>
                            <w:r w:rsidRPr="006661B5">
                              <w:rPr>
                                <w:rFonts w:ascii="Menlo" w:hAnsi="Menlo" w:cs="Menlo"/>
                                <w:color w:val="6A3E3E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>other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u w:val="single"/>
                                <w:lang w:val="en-US"/>
                              </w:rPr>
                              <w:t>)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{</w:t>
                            </w:r>
                          </w:p>
                          <w:p w14:paraId="6444974F" w14:textId="43D33BE7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if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this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.getjahr</w:t>
                            </w:r>
                            <w:proofErr w:type="spellEnd"/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() &gt;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6A3E3E"/>
                                <w:sz w:val="15"/>
                                <w:szCs w:val="15"/>
                                <w:lang w:val="en-US"/>
                              </w:rPr>
                              <w:t>other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.getErsjahr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()) {</w:t>
                            </w:r>
                          </w:p>
                          <w:p w14:paraId="366D8C70" w14:textId="60749FD9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return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1;</w:t>
                            </w:r>
                            <w:proofErr w:type="gramEnd"/>
                          </w:p>
                          <w:p w14:paraId="23B17D41" w14:textId="25EBC7BE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}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else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if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  <w:lang w:val="en-US"/>
                              </w:rPr>
                              <w:t>this</w:t>
                            </w:r>
                            <w:proofErr w:type="gram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.getjahr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() &lt;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color w:val="6A3E3E"/>
                                <w:sz w:val="15"/>
                                <w:szCs w:val="15"/>
                                <w:lang w:val="en-US"/>
                              </w:rPr>
                              <w:t>other</w:t>
                            </w: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.get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jahr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()) {</w:t>
                            </w:r>
                          </w:p>
                          <w:p w14:paraId="6B1EF4E9" w14:textId="64FDDE8D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</w:rPr>
                              <w:t>return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-1;</w:t>
                            </w:r>
                          </w:p>
                          <w:p w14:paraId="1DA687BB" w14:textId="5B3A41DF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    }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</w:rPr>
                              <w:t>else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{</w:t>
                            </w:r>
                          </w:p>
                          <w:p w14:paraId="18B1D8CB" w14:textId="6FC7B366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        </w:t>
                            </w:r>
                            <w:proofErr w:type="spellStart"/>
                            <w:r w:rsidRPr="006661B5">
                              <w:rPr>
                                <w:rFonts w:ascii="Menlo" w:hAnsi="Menlo" w:cs="Menlo"/>
                                <w:b/>
                                <w:bCs/>
                                <w:color w:val="7F0055"/>
                                <w:sz w:val="15"/>
                                <w:szCs w:val="15"/>
                              </w:rPr>
                              <w:t>return</w:t>
                            </w:r>
                            <w:proofErr w:type="spellEnd"/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0; </w:t>
                            </w:r>
                          </w:p>
                          <w:p w14:paraId="79D69EA3" w14:textId="659A6954" w:rsidR="006661B5" w:rsidRPr="006661B5" w:rsidRDefault="006661B5" w:rsidP="006661B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15"/>
                                <w:szCs w:val="15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    }</w:t>
                            </w:r>
                          </w:p>
                          <w:p w14:paraId="53905230" w14:textId="3FC437B8" w:rsidR="006661B5" w:rsidRPr="006661B5" w:rsidRDefault="006661B5" w:rsidP="006661B5">
                            <w:pP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661B5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</w:rPr>
                              <w:t xml:space="preserve"> }</w:t>
                            </w:r>
                          </w:p>
                        </w:tc>
                      </w:tr>
                    </w:tbl>
                    <w:p w14:paraId="46E7D537" w14:textId="46EB8ABA" w:rsidR="006661B5" w:rsidRPr="006661B5" w:rsidRDefault="006661B5" w:rsidP="006661B5">
                      <w:pPr>
                        <w:spacing w:after="0" w:line="240" w:lineRule="auto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</w:p>
                    <w:p w14:paraId="2870A7E4" w14:textId="77777777" w:rsidR="006661B5" w:rsidRPr="006661B5" w:rsidRDefault="006661B5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7E7965" w14:textId="2B5C5226" w:rsidR="006661B5" w:rsidRPr="006661B5" w:rsidRDefault="006661B5" w:rsidP="006661B5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6287CC50" w14:textId="3129A3D2" w:rsidR="00C30FFF" w:rsidRPr="00311BDE" w:rsidRDefault="00311BDE" w:rsidP="0096127E">
      <w:pPr>
        <w:spacing w:after="0" w:line="240" w:lineRule="auto"/>
        <w:rPr>
          <w:rFonts w:ascii="Arial" w:hAnsi="Arial" w:cs="Arial"/>
          <w:b/>
          <w:sz w:val="32"/>
          <w:szCs w:val="32"/>
        </w:rPr>
      </w:pPr>
      <w:r w:rsidRPr="00311BDE">
        <w:rPr>
          <w:rFonts w:ascii="Arial" w:hAnsi="Arial" w:cs="Arial"/>
          <w:b/>
          <w:sz w:val="32"/>
          <w:szCs w:val="32"/>
        </w:rPr>
        <w:lastRenderedPageBreak/>
        <w:t>PR2 – Formular für Lesenotizen</w:t>
      </w:r>
    </w:p>
    <w:p w14:paraId="0EB6123A" w14:textId="77777777" w:rsidR="00311BDE" w:rsidRPr="003F0A23" w:rsidRDefault="00311BDE" w:rsidP="0096127E">
      <w:pPr>
        <w:spacing w:after="0" w:line="240" w:lineRule="auto"/>
        <w:rPr>
          <w:rFonts w:ascii="Arial" w:hAnsi="Arial" w:cs="Arial"/>
          <w:b/>
          <w:sz w:val="24"/>
          <w:szCs w:val="32"/>
        </w:rPr>
      </w:pPr>
      <w:r w:rsidRPr="00311BDE">
        <w:rPr>
          <w:rFonts w:ascii="Arial" w:hAnsi="Arial" w:cs="Arial"/>
          <w:b/>
          <w:sz w:val="24"/>
          <w:szCs w:val="32"/>
        </w:rPr>
        <w:t>SS202</w:t>
      </w:r>
      <w:r w:rsidR="005820C2">
        <w:rPr>
          <w:rFonts w:ascii="Arial" w:hAnsi="Arial" w:cs="Arial"/>
          <w:b/>
          <w:sz w:val="24"/>
          <w:szCs w:val="32"/>
        </w:rPr>
        <w:t>1</w:t>
      </w:r>
    </w:p>
    <w:tbl>
      <w:tblPr>
        <w:tblStyle w:val="Tabellenraster"/>
        <w:tblW w:w="10485" w:type="dxa"/>
        <w:tblLook w:val="04A0" w:firstRow="1" w:lastRow="0" w:firstColumn="1" w:lastColumn="0" w:noHBand="0" w:noVBand="1"/>
      </w:tblPr>
      <w:tblGrid>
        <w:gridCol w:w="2547"/>
        <w:gridCol w:w="2693"/>
        <w:gridCol w:w="2552"/>
        <w:gridCol w:w="2693"/>
      </w:tblGrid>
      <w:tr w:rsidR="00311BDE" w:rsidRPr="00311BDE" w14:paraId="7954B657" w14:textId="77777777" w:rsidTr="00D04559">
        <w:trPr>
          <w:trHeight w:val="352"/>
        </w:trPr>
        <w:tc>
          <w:tcPr>
            <w:tcW w:w="2547" w:type="dxa"/>
          </w:tcPr>
          <w:p w14:paraId="79E5E387" w14:textId="77777777" w:rsidR="00311BDE" w:rsidRPr="003F0A23" w:rsidRDefault="00311BDE" w:rsidP="0096127E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Nachname</w:t>
            </w:r>
          </w:p>
          <w:p w14:paraId="0356B58C" w14:textId="77777777" w:rsidR="009D55BC" w:rsidRPr="003F0A23" w:rsidRDefault="003F0A23" w:rsidP="0096127E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Lushaj</w:t>
            </w:r>
          </w:p>
        </w:tc>
        <w:tc>
          <w:tcPr>
            <w:tcW w:w="2693" w:type="dxa"/>
          </w:tcPr>
          <w:p w14:paraId="307F66F2" w14:textId="77777777" w:rsidR="00311BDE" w:rsidRPr="003F0A23" w:rsidRDefault="00311BDE" w:rsidP="0096127E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Vorname</w:t>
            </w:r>
          </w:p>
          <w:p w14:paraId="229D1667" w14:textId="77777777" w:rsidR="009D55BC" w:rsidRPr="003F0A23" w:rsidRDefault="003F0A23" w:rsidP="0096127E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Detijon</w:t>
            </w:r>
          </w:p>
        </w:tc>
        <w:tc>
          <w:tcPr>
            <w:tcW w:w="2552" w:type="dxa"/>
          </w:tcPr>
          <w:p w14:paraId="7F7121A4" w14:textId="77777777" w:rsidR="003F0A23" w:rsidRPr="003F0A23" w:rsidRDefault="00311BDE" w:rsidP="0096127E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Matrikelnummer</w:t>
            </w:r>
          </w:p>
          <w:p w14:paraId="32248192" w14:textId="77777777" w:rsidR="009D55BC" w:rsidRPr="003F0A23" w:rsidRDefault="003F0A23" w:rsidP="0096127E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CIDFont+F32" w:hAnsi="CIDFont+F32"/>
                <w:sz w:val="24"/>
                <w:szCs w:val="24"/>
              </w:rPr>
              <w:t xml:space="preserve">1630149 </w:t>
            </w:r>
          </w:p>
        </w:tc>
        <w:tc>
          <w:tcPr>
            <w:tcW w:w="2693" w:type="dxa"/>
          </w:tcPr>
          <w:p w14:paraId="3D8B9495" w14:textId="77777777" w:rsidR="00311BDE" w:rsidRPr="003F0A23" w:rsidRDefault="00311BDE" w:rsidP="0096127E">
            <w:pPr>
              <w:rPr>
                <w:rFonts w:ascii="Arial" w:hAnsi="Arial" w:cs="Arial"/>
                <w:sz w:val="24"/>
                <w:szCs w:val="24"/>
              </w:rPr>
            </w:pPr>
            <w:r w:rsidRPr="003F0A23">
              <w:rPr>
                <w:rFonts w:ascii="Arial" w:hAnsi="Arial" w:cs="Arial"/>
                <w:sz w:val="24"/>
                <w:szCs w:val="24"/>
              </w:rPr>
              <w:t>Abgabedatum:</w:t>
            </w:r>
          </w:p>
          <w:p w14:paraId="2ECFEA1A" w14:textId="71ABD93F" w:rsidR="009D55BC" w:rsidRPr="003F0A23" w:rsidRDefault="001C107D" w:rsidP="0096127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TIME \@ "dd.MM.yy"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6661B5">
              <w:rPr>
                <w:rFonts w:ascii="Arial" w:hAnsi="Arial" w:cs="Arial"/>
                <w:noProof/>
                <w:sz w:val="24"/>
                <w:szCs w:val="24"/>
              </w:rPr>
              <w:t>14.05.21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</w:tbl>
    <w:p w14:paraId="5206C267" w14:textId="3378BC09" w:rsidR="00EE53BB" w:rsidRPr="00D9585A" w:rsidRDefault="00EE53BB" w:rsidP="0096127E">
      <w:pPr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  <w:r w:rsidRPr="00EE53BB">
        <w:rPr>
          <w:rFonts w:ascii="Arial" w:hAnsi="Arial" w:cs="Arial"/>
          <w:b/>
          <w:bCs/>
          <w:sz w:val="24"/>
          <w:szCs w:val="24"/>
        </w:rPr>
        <w:t xml:space="preserve">8. GUI – Graphische Benutzeroberflächen mit </w:t>
      </w:r>
      <w:proofErr w:type="spellStart"/>
      <w:r w:rsidRPr="00EE53BB">
        <w:rPr>
          <w:rFonts w:ascii="Arial" w:hAnsi="Arial" w:cs="Arial"/>
          <w:b/>
          <w:bCs/>
          <w:sz w:val="24"/>
          <w:szCs w:val="24"/>
        </w:rPr>
        <w:t>JavaFX</w:t>
      </w:r>
      <w:proofErr w:type="spellEnd"/>
    </w:p>
    <w:p w14:paraId="472D2E46" w14:textId="0C480415" w:rsidR="0096127E" w:rsidRDefault="0096127E" w:rsidP="0096127E">
      <w:pPr>
        <w:spacing w:after="0" w:line="276" w:lineRule="auto"/>
        <w:rPr>
          <w:rFonts w:ascii="Arial" w:hAnsi="Arial" w:cs="Arial"/>
        </w:rPr>
      </w:pPr>
      <w:r w:rsidRPr="0096127E">
        <w:rPr>
          <w:rFonts w:ascii="Arial" w:hAnsi="Arial" w:cs="Arial"/>
          <w:b/>
          <w:bCs/>
        </w:rPr>
        <w:t xml:space="preserve">GUI Designer/GUI </w:t>
      </w:r>
      <w:proofErr w:type="spellStart"/>
      <w:r w:rsidRPr="0096127E">
        <w:rPr>
          <w:rFonts w:ascii="Arial" w:hAnsi="Arial" w:cs="Arial"/>
          <w:b/>
          <w:bCs/>
        </w:rPr>
        <w:t>Builder</w:t>
      </w:r>
      <w:proofErr w:type="spellEnd"/>
      <w:r w:rsidRPr="0096127E">
        <w:rPr>
          <w:rFonts w:ascii="Arial" w:hAnsi="Arial" w:cs="Arial"/>
          <w:b/>
          <w:bCs/>
        </w:rPr>
        <w:t>:</w:t>
      </w:r>
      <w:r w:rsidRPr="0096127E">
        <w:rPr>
          <w:rFonts w:ascii="Arial" w:hAnsi="Arial" w:cs="Arial"/>
        </w:rPr>
        <w:t xml:space="preserve"> </w:t>
      </w:r>
      <w:r w:rsidRPr="002C3916">
        <w:rPr>
          <w:rFonts w:ascii="Arial" w:hAnsi="Arial" w:cs="Arial"/>
          <w:sz w:val="16"/>
          <w:szCs w:val="16"/>
        </w:rPr>
        <w:t>Entwicklungswerkzeug für die Zusammenstellung einer Benutzeroberfläche mittels Drag &amp; Drop.</w:t>
      </w:r>
    </w:p>
    <w:p w14:paraId="76E50AFC" w14:textId="14845584" w:rsidR="0096127E" w:rsidRPr="0096127E" w:rsidRDefault="0096127E" w:rsidP="0096127E">
      <w:pPr>
        <w:spacing w:after="0" w:line="276" w:lineRule="auto"/>
        <w:rPr>
          <w:rFonts w:ascii="Arial" w:hAnsi="Arial" w:cs="Arial"/>
        </w:rPr>
      </w:pPr>
      <w:r w:rsidRPr="0096127E">
        <w:rPr>
          <w:rFonts w:ascii="Arial" w:hAnsi="Arial" w:cs="Arial"/>
          <w:b/>
          <w:bCs/>
          <w:sz w:val="21"/>
          <w:szCs w:val="21"/>
        </w:rPr>
        <w:t>Ereignis(</w:t>
      </w:r>
      <w:proofErr w:type="spellStart"/>
      <w:r w:rsidRPr="0096127E">
        <w:rPr>
          <w:rFonts w:ascii="Arial" w:hAnsi="Arial" w:cs="Arial"/>
          <w:b/>
          <w:bCs/>
          <w:sz w:val="21"/>
          <w:szCs w:val="21"/>
        </w:rPr>
        <w:t>event</w:t>
      </w:r>
      <w:proofErr w:type="spellEnd"/>
      <w:r w:rsidRPr="0096127E">
        <w:rPr>
          <w:rFonts w:ascii="Arial" w:hAnsi="Arial" w:cs="Arial"/>
          <w:b/>
          <w:bCs/>
          <w:sz w:val="21"/>
          <w:szCs w:val="21"/>
        </w:rPr>
        <w:t>):</w:t>
      </w:r>
      <w:r w:rsidRPr="0096127E">
        <w:rPr>
          <w:rFonts w:ascii="Arial" w:hAnsi="Arial" w:cs="Arial"/>
          <w:sz w:val="21"/>
          <w:szCs w:val="21"/>
        </w:rPr>
        <w:t xml:space="preserve"> </w:t>
      </w:r>
      <w:r w:rsidRPr="002C3916">
        <w:rPr>
          <w:rFonts w:ascii="Arial" w:hAnsi="Arial" w:cs="Arial"/>
          <w:sz w:val="16"/>
          <w:szCs w:val="16"/>
        </w:rPr>
        <w:t xml:space="preserve">Zustandsänderung in der Außenwelt des Programms, z. B. Mausbewegung, </w:t>
      </w:r>
      <w:proofErr w:type="gramStart"/>
      <w:r w:rsidRPr="002C3916">
        <w:rPr>
          <w:rFonts w:ascii="Arial" w:hAnsi="Arial" w:cs="Arial"/>
          <w:sz w:val="16"/>
          <w:szCs w:val="16"/>
        </w:rPr>
        <w:t>Tastendruck</w:t>
      </w:r>
      <w:r>
        <w:rPr>
          <w:rFonts w:ascii="Arial" w:hAnsi="Arial" w:cs="Arial"/>
        </w:rPr>
        <w:t>..</w:t>
      </w:r>
      <w:proofErr w:type="gramEnd"/>
    </w:p>
    <w:p w14:paraId="15702595" w14:textId="3BB769C5" w:rsidR="00341F8E" w:rsidRDefault="003D7554" w:rsidP="0096127E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2C9298B" wp14:editId="0C5D6083">
                <wp:simplePos x="0" y="0"/>
                <wp:positionH relativeFrom="column">
                  <wp:posOffset>-103505</wp:posOffset>
                </wp:positionH>
                <wp:positionV relativeFrom="paragraph">
                  <wp:posOffset>182245</wp:posOffset>
                </wp:positionV>
                <wp:extent cx="6973570" cy="5052060"/>
                <wp:effectExtent l="0" t="0" r="0" b="2540"/>
                <wp:wrapTopAndBottom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3570" cy="5052060"/>
                          <a:chOff x="0" y="0"/>
                          <a:chExt cx="7539276" cy="5266264"/>
                        </a:xfrm>
                      </wpg:grpSpPr>
                      <wpg:grpSp>
                        <wpg:cNvPr id="8" name="Gruppieren 8"/>
                        <wpg:cNvGrpSpPr/>
                        <wpg:grpSpPr>
                          <a:xfrm>
                            <a:off x="0" y="0"/>
                            <a:ext cx="7215894" cy="5266264"/>
                            <a:chOff x="0" y="0"/>
                            <a:chExt cx="7524387" cy="5416550"/>
                          </a:xfrm>
                        </wpg:grpSpPr>
                        <wpg:grpSp>
                          <wpg:cNvPr id="6" name="Gruppieren 6"/>
                          <wpg:cNvGrpSpPr/>
                          <wpg:grpSpPr>
                            <a:xfrm>
                              <a:off x="0" y="0"/>
                              <a:ext cx="7524387" cy="5416550"/>
                              <a:chOff x="0" y="0"/>
                              <a:chExt cx="7524387" cy="541655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Grafik 1" descr="Ein Bild, das Text enthält.&#10;&#10;Automatisch generierte Beschreibu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389245" cy="54165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Grafik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62104" y="265022"/>
                                <a:ext cx="1762283" cy="13398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" name="Grafik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556000" y="608260"/>
                                <a:ext cx="2116247" cy="7483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7" name="Textfeld 7"/>
                          <wps:cNvSpPr txBox="1"/>
                          <wps:spPr>
                            <a:xfrm>
                              <a:off x="2964113" y="4343847"/>
                              <a:ext cx="3385346" cy="5937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A958BC" w14:textId="77777777" w:rsidR="0096127E" w:rsidRPr="00F1735E" w:rsidRDefault="0096127E" w:rsidP="008850EF">
                                <w:pPr>
                                  <w:spacing w:after="0" w:line="240" w:lineRule="auto"/>
                                  <w:rPr>
                                    <w:rFonts w:ascii="Miriam" w:hAnsi="Miriam" w:cs="Miriam"/>
                                    <w:sz w:val="20"/>
                                    <w:szCs w:val="20"/>
                                  </w:rPr>
                                </w:pPr>
                                <w:r w:rsidRPr="00F1735E">
                                  <w:rPr>
                                    <w:rFonts w:ascii="Miriam" w:hAnsi="Miriam" w:cs="Miriam" w:hint="cs"/>
                                    <w:sz w:val="20"/>
                                    <w:szCs w:val="20"/>
                                  </w:rPr>
                                  <w:t xml:space="preserve">– </w:t>
                                </w:r>
                                <w:proofErr w:type="spellStart"/>
                                <w:r w:rsidRPr="00F1735E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minWidth</w:t>
                                </w:r>
                                <w:proofErr w:type="spellEnd"/>
                                <w:r w:rsidRPr="00F1735E">
                                  <w:rPr>
                                    <w:rFonts w:ascii="Miriam" w:hAnsi="Miriam" w:cs="Miriam" w:hint="cs"/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  <w:proofErr w:type="spellStart"/>
                                <w:r w:rsidRPr="00F1735E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minHeight</w:t>
                                </w:r>
                                <w:proofErr w:type="spellEnd"/>
                                <w:r w:rsidRPr="00F1735E">
                                  <w:rPr>
                                    <w:rFonts w:ascii="Miriam" w:hAnsi="Miriam" w:cs="Miriam" w:hint="cs"/>
                                    <w:sz w:val="20"/>
                                    <w:szCs w:val="20"/>
                                  </w:rPr>
                                  <w:t>: minimale Größe</w:t>
                                </w:r>
                              </w:p>
                              <w:p w14:paraId="17BE01F6" w14:textId="77777777" w:rsidR="0096127E" w:rsidRPr="00F1735E" w:rsidRDefault="0096127E" w:rsidP="008850EF">
                                <w:pPr>
                                  <w:spacing w:after="0" w:line="240" w:lineRule="auto"/>
                                  <w:rPr>
                                    <w:rFonts w:ascii="Miriam" w:hAnsi="Miriam" w:cs="Miriam"/>
                                    <w:sz w:val="20"/>
                                    <w:szCs w:val="20"/>
                                  </w:rPr>
                                </w:pPr>
                                <w:r w:rsidRPr="00F1735E">
                                  <w:rPr>
                                    <w:rFonts w:ascii="Miriam" w:hAnsi="Miriam" w:cs="Miriam" w:hint="cs"/>
                                    <w:sz w:val="20"/>
                                    <w:szCs w:val="20"/>
                                  </w:rPr>
                                  <w:t xml:space="preserve">– </w:t>
                                </w:r>
                                <w:proofErr w:type="spellStart"/>
                                <w:r w:rsidRPr="00F1735E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prefWidth</w:t>
                                </w:r>
                                <w:proofErr w:type="spellEnd"/>
                                <w:r w:rsidRPr="00F1735E">
                                  <w:rPr>
                                    <w:rFonts w:ascii="Miriam" w:hAnsi="Miriam" w:cs="Miriam" w:hint="cs"/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  <w:proofErr w:type="spellStart"/>
                                <w:r w:rsidRPr="00F1735E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prefHeight</w:t>
                                </w:r>
                                <w:proofErr w:type="spellEnd"/>
                                <w:r w:rsidRPr="00F1735E">
                                  <w:rPr>
                                    <w:rFonts w:ascii="Miriam" w:hAnsi="Miriam" w:cs="Miriam" w:hint="cs"/>
                                    <w:sz w:val="20"/>
                                    <w:szCs w:val="20"/>
                                  </w:rPr>
                                  <w:t>: bevorzugte Größe</w:t>
                                </w:r>
                              </w:p>
                              <w:p w14:paraId="67CD470D" w14:textId="69500033" w:rsidR="0096127E" w:rsidRPr="00F1735E" w:rsidRDefault="0096127E" w:rsidP="008850EF">
                                <w:pPr>
                                  <w:spacing w:after="0" w:line="240" w:lineRule="auto"/>
                                  <w:rPr>
                                    <w:rFonts w:ascii="Miriam" w:hAnsi="Miriam" w:cs="Miriam"/>
                                    <w:sz w:val="20"/>
                                    <w:szCs w:val="20"/>
                                  </w:rPr>
                                </w:pPr>
                                <w:r w:rsidRPr="00F1735E">
                                  <w:rPr>
                                    <w:rFonts w:ascii="Miriam" w:hAnsi="Miriam" w:cs="Miriam" w:hint="cs"/>
                                    <w:sz w:val="20"/>
                                    <w:szCs w:val="20"/>
                                  </w:rPr>
                                  <w:t xml:space="preserve">– </w:t>
                                </w:r>
                                <w:proofErr w:type="spellStart"/>
                                <w:r w:rsidRPr="00F1735E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maxWidth</w:t>
                                </w:r>
                                <w:proofErr w:type="spellEnd"/>
                                <w:r w:rsidRPr="00F1735E">
                                  <w:rPr>
                                    <w:rFonts w:ascii="Miriam" w:hAnsi="Miriam" w:cs="Miriam" w:hint="cs"/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  <w:proofErr w:type="spellStart"/>
                                <w:r w:rsidRPr="00F1735E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maxHeight</w:t>
                                </w:r>
                                <w:proofErr w:type="spellEnd"/>
                                <w:r w:rsidRPr="00F1735E">
                                  <w:rPr>
                                    <w:rFonts w:ascii="Miriam" w:hAnsi="Miriam" w:cs="Miriam" w:hint="cs"/>
                                    <w:sz w:val="20"/>
                                    <w:szCs w:val="20"/>
                                  </w:rPr>
                                  <w:t>: maximale Größe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Textfeld 9"/>
                        <wps:cNvSpPr txBox="1"/>
                        <wps:spPr>
                          <a:xfrm>
                            <a:off x="4333283" y="2700190"/>
                            <a:ext cx="3205993" cy="14725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E5D154" w14:textId="7B5EAEAE" w:rsidR="00B31751" w:rsidRPr="00B31751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EventHandler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&lt;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ActionEvent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&gt; handler= </w:t>
                              </w:r>
                              <w:r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br/>
                              </w:r>
                              <w:r w:rsidRPr="00B31751">
                                <w:rPr>
                                  <w:rFonts w:ascii="Menlo" w:hAnsi="Menlo" w:cs="Menlo"/>
                                  <w:b/>
                                  <w:bCs/>
                                  <w:color w:val="7F0055"/>
                                  <w:sz w:val="13"/>
                                  <w:szCs w:val="13"/>
                                  <w:lang w:val="en-US"/>
                                </w:rPr>
                                <w:t>new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EventHandler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&lt;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ActionEvent</w:t>
                              </w:r>
                              <w:proofErr w:type="spellEnd"/>
                              <w:proofErr w:type="gram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&gt;(</w:t>
                              </w:r>
                              <w:proofErr w:type="gram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) {</w:t>
                              </w:r>
                            </w:p>
                            <w:p w14:paraId="4A9C5915" w14:textId="57C85D77" w:rsidR="00B31751" w:rsidRPr="00B31751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 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646464"/>
                                  <w:sz w:val="13"/>
                                  <w:szCs w:val="13"/>
                                  <w:lang w:val="en-US"/>
                                </w:rPr>
                                <w:t>@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Override </w:t>
                              </w:r>
                              <w:r w:rsidRPr="00B31751">
                                <w:rPr>
                                  <w:rFonts w:ascii="Menlo" w:hAnsi="Menlo" w:cs="Menlo"/>
                                  <w:b/>
                                  <w:bCs/>
                                  <w:color w:val="7F0055"/>
                                  <w:sz w:val="13"/>
                                  <w:szCs w:val="13"/>
                                  <w:lang w:val="en-US"/>
                                </w:rPr>
                                <w:t>public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</w:t>
                              </w:r>
                              <w:r w:rsidRPr="00B31751">
                                <w:rPr>
                                  <w:rFonts w:ascii="Menlo" w:hAnsi="Menlo" w:cs="Menlo"/>
                                  <w:b/>
                                  <w:bCs/>
                                  <w:color w:val="7F0055"/>
                                  <w:sz w:val="13"/>
                                  <w:szCs w:val="13"/>
                                  <w:lang w:val="en-US"/>
                                </w:rPr>
                                <w:t>void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handle(</w:t>
                              </w:r>
                              <w:proofErr w:type="spellStart"/>
                              <w:proofErr w:type="gram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ActionEvent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event) { </w:t>
                              </w:r>
                            </w:p>
                            <w:p w14:paraId="6B12651A" w14:textId="4A610F03" w:rsidR="00B31751" w:rsidRPr="00B31751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    StringBuilder sb= </w:t>
                              </w:r>
                              <w:r w:rsidRPr="00B31751">
                                <w:rPr>
                                  <w:rFonts w:ascii="Menlo" w:hAnsi="Menlo" w:cs="Menlo"/>
                                  <w:b/>
                                  <w:bCs/>
                                  <w:color w:val="7F0055"/>
                                  <w:sz w:val="13"/>
                                  <w:szCs w:val="13"/>
                                  <w:lang w:val="en-US"/>
                                </w:rPr>
                                <w:t>new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StringBuilder(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2A00FF"/>
                                  <w:sz w:val="13"/>
                                  <w:szCs w:val="13"/>
                                  <w:lang w:val="en-US"/>
                                </w:rPr>
                                <w:t>"Result:"</w:t>
                              </w:r>
                              <w:proofErr w:type="gram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);</w:t>
                              </w:r>
                              <w:proofErr w:type="gram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3BBD748E" w14:textId="73D3C9B1" w:rsidR="00B31751" w:rsidRPr="00B31751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    </w:t>
                              </w:r>
                              <w:r w:rsidRPr="00B31751">
                                <w:rPr>
                                  <w:rFonts w:ascii="Menlo" w:hAnsi="Menlo" w:cs="Menlo"/>
                                  <w:b/>
                                  <w:bCs/>
                                  <w:color w:val="7F0055"/>
                                  <w:sz w:val="13"/>
                                  <w:szCs w:val="13"/>
                                  <w:lang w:val="en-US"/>
                                </w:rPr>
                                <w:t>long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n= 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Long.parseLong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tfNumber.getText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()</w:t>
                              </w:r>
                              <w:proofErr w:type="gram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);</w:t>
                              </w:r>
                              <w:proofErr w:type="gramEnd"/>
                            </w:p>
                            <w:p w14:paraId="6E2D4AD1" w14:textId="2CD33DBD" w:rsidR="00B31751" w:rsidRPr="00B31751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    </w:t>
                              </w:r>
                              <w:r w:rsidRPr="00B31751">
                                <w:rPr>
                                  <w:rFonts w:ascii="Menlo" w:hAnsi="Menlo" w:cs="Menlo"/>
                                  <w:b/>
                                  <w:bCs/>
                                  <w:color w:val="7F0055"/>
                                  <w:sz w:val="13"/>
                                  <w:szCs w:val="13"/>
                                  <w:lang w:val="en-US"/>
                                </w:rPr>
                                <w:t>for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(</w:t>
                              </w:r>
                              <w:r w:rsidRPr="00B31751">
                                <w:rPr>
                                  <w:rFonts w:ascii="Menlo" w:hAnsi="Menlo" w:cs="Menlo"/>
                                  <w:b/>
                                  <w:bCs/>
                                  <w:color w:val="7F0055"/>
                                  <w:sz w:val="13"/>
                                  <w:szCs w:val="13"/>
                                  <w:lang w:val="en-US"/>
                                </w:rPr>
                                <w:t>long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=2; 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&lt;=n/2; 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++) {</w:t>
                              </w:r>
                            </w:p>
                            <w:p w14:paraId="5A9C2EF5" w14:textId="072FE3EF" w:rsidR="00B31751" w:rsidRPr="00B31751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        </w:t>
                              </w:r>
                              <w:r w:rsidRPr="00B31751">
                                <w:rPr>
                                  <w:rFonts w:ascii="Menlo" w:hAnsi="Menlo" w:cs="Menlo"/>
                                  <w:b/>
                                  <w:bCs/>
                                  <w:color w:val="7F0055"/>
                                  <w:sz w:val="13"/>
                                  <w:szCs w:val="13"/>
                                  <w:lang w:val="en-US"/>
                                </w:rPr>
                                <w:t>if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(n % 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== 0) </w:t>
                              </w:r>
                              <w:proofErr w:type="spellStart"/>
                              <w:proofErr w:type="gram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sb.append</w:t>
                              </w:r>
                              <w:proofErr w:type="spellEnd"/>
                              <w:proofErr w:type="gram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(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2A00FF"/>
                                  <w:sz w:val="13"/>
                                  <w:szCs w:val="13"/>
                                  <w:lang w:val="en-US"/>
                                </w:rPr>
                                <w:t>"\n"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).append(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i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); </w:t>
                              </w:r>
                            </w:p>
                            <w:p w14:paraId="34C250BC" w14:textId="1FD0B41C" w:rsidR="00B31751" w:rsidRPr="00341F8E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    </w:t>
                              </w:r>
                              <w:r w:rsidRPr="00341F8E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}</w:t>
                              </w:r>
                            </w:p>
                            <w:p w14:paraId="1DA00D12" w14:textId="1A593AFF" w:rsidR="00B31751" w:rsidRPr="00341F8E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 w:rsidRPr="00341F8E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    </w:t>
                              </w:r>
                              <w:proofErr w:type="spellStart"/>
                              <w:r w:rsidRPr="00341F8E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lblResult.setText</w:t>
                              </w:r>
                              <w:proofErr w:type="spellEnd"/>
                              <w:r w:rsidRPr="00341F8E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341F8E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sb.toString</w:t>
                              </w:r>
                              <w:proofErr w:type="spellEnd"/>
                              <w:proofErr w:type="gramEnd"/>
                              <w:r w:rsidRPr="00341F8E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()); </w:t>
                              </w:r>
                            </w:p>
                            <w:p w14:paraId="20223E0A" w14:textId="6323BF93" w:rsidR="00B31751" w:rsidRPr="00341F8E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 w:rsidRPr="00341F8E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 }</w:t>
                              </w:r>
                            </w:p>
                            <w:p w14:paraId="5CB2B895" w14:textId="77777777" w:rsidR="00B31751" w:rsidRPr="00341F8E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 w:rsidRPr="00341F8E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}; </w:t>
                              </w:r>
                            </w:p>
                            <w:p w14:paraId="4F6019C0" w14:textId="1625548A" w:rsidR="00B31751" w:rsidRPr="006661B5" w:rsidRDefault="00B31751" w:rsidP="00B3175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Menlo" w:hAnsi="Menlo" w:cs="Menlo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proofErr w:type="spellStart"/>
                              <w:r w:rsidRPr="006661B5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btnCalc</w:t>
                              </w:r>
                              <w:r w:rsidRPr="006661B5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u w:val="single"/>
                                  <w:lang w:val="en-US"/>
                                </w:rPr>
                                <w:t>.</w:t>
                              </w:r>
                              <w:r w:rsidRPr="006661B5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setOnAction</w:t>
                              </w:r>
                              <w:proofErr w:type="spellEnd"/>
                              <w:r w:rsidRPr="006661B5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(handler</w:t>
                              </w:r>
                              <w:proofErr w:type="gramStart"/>
                              <w:r w:rsidRPr="006661B5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>)</w:t>
                              </w:r>
                              <w:r w:rsidRPr="006661B5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u w:val="single"/>
                                  <w:lang w:val="en-US"/>
                                </w:rPr>
                                <w:t>;</w:t>
                              </w:r>
                              <w:r w:rsidRPr="006661B5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lang w:val="en-US"/>
                                </w:rPr>
                                <w:t xml:space="preserve">   </w:t>
                              </w:r>
                              <w:proofErr w:type="gramEnd"/>
                              <w:r w:rsidRPr="006661B5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  <w:lang w:val="en-US"/>
                                </w:rPr>
                                <w:t>//</w:t>
                              </w:r>
                              <w:proofErr w:type="spellStart"/>
                              <w:r w:rsidRPr="006661B5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  <w:u w:val="single"/>
                                  <w:lang w:val="en-US"/>
                                </w:rPr>
                                <w:t>gibt</w:t>
                              </w:r>
                              <w:proofErr w:type="spellEnd"/>
                              <w:r w:rsidRPr="006661B5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661B5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  <w:u w:val="single"/>
                                  <w:lang w:val="en-US"/>
                                </w:rPr>
                                <w:t>andere</w:t>
                              </w:r>
                              <w:proofErr w:type="spellEnd"/>
                              <w:r w:rsidRPr="006661B5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661B5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  <w:u w:val="single"/>
                                  <w:lang w:val="en-US"/>
                                </w:rPr>
                                <w:t>EHaendler</w:t>
                              </w:r>
                              <w:proofErr w:type="spellEnd"/>
                            </w:p>
                            <w:p w14:paraId="7BF22B9A" w14:textId="34C8AAA0" w:rsidR="00B31751" w:rsidRPr="00B31751" w:rsidRDefault="00B31751" w:rsidP="00B31751">
                              <w:pPr>
                                <w:spacing w:after="0" w:line="240" w:lineRule="auto"/>
                                <w:rPr>
                                  <w:sz w:val="13"/>
                                  <w:szCs w:val="13"/>
                                </w:rPr>
                              </w:pP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</w:rPr>
                                <w:t>tfNumber.setOnAction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</w:rPr>
                                <w:t>(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</w:rPr>
                                <w:t>handler</w:t>
                              </w:r>
                              <w:proofErr w:type="spellEnd"/>
                              <w:proofErr w:type="gramStart"/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  <w:u w:val="single"/>
                                </w:rPr>
                                <w:t>);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000000"/>
                                  <w:sz w:val="13"/>
                                  <w:szCs w:val="13"/>
                                </w:rPr>
                                <w:t xml:space="preserve">  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</w:rPr>
                                <w:t>/</w:t>
                              </w:r>
                              <w:proofErr w:type="gramEnd"/>
                              <w:r w:rsidRPr="00B31751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</w:rPr>
                                <w:t>/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  <w:u w:val="single"/>
                                </w:rPr>
                                <w:t>im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proofErr w:type="spellStart"/>
                              <w:r w:rsidRPr="00B31751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  <w:u w:val="single"/>
                                </w:rPr>
                                <w:t>feld</w:t>
                              </w:r>
                              <w:proofErr w:type="spellEnd"/>
                              <w:r w:rsidRPr="00B31751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</w:rPr>
                                <w:t xml:space="preserve"> </w:t>
                              </w:r>
                              <w:r w:rsidRPr="00B31751">
                                <w:rPr>
                                  <w:rFonts w:ascii="Menlo" w:hAnsi="Menlo" w:cs="Menlo"/>
                                  <w:color w:val="3F7F5F"/>
                                  <w:sz w:val="13"/>
                                  <w:szCs w:val="13"/>
                                  <w:u w:val="single"/>
                                </w:rPr>
                                <w:t>selbst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92321" y="1774303"/>
                            <a:ext cx="1743568" cy="786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9298B" id="Gruppieren 11" o:spid="_x0000_s1028" style="position:absolute;margin-left:-8.15pt;margin-top:14.35pt;width:549.1pt;height:397.8pt;z-index:251665408;mso-width-relative:margin;mso-height-relative:margin" coordsize="75392,5266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">
                <v:group id="Gruppieren 8" o:spid="_x0000_s1029" style="position:absolute;width:72158;height:52662" coordsize="75243,54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<v:group id="Gruppieren 6" o:spid="_x0000_s1030" style="position:absolute;width:75243;height:54165" coordsize="75243,54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fik 1" o:spid="_x0000_s1031" type="#_x0000_t75" alt="Ein Bild, das Text enthält.&#10;&#10;Automatisch generierte Beschreibung" style="position:absolute;width:53892;height:541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">
                      <v:imagedata r:id="rId11" o:title="Ein Bild, das Text enthält"/>
                    </v:shape>
                    <v:shape id="Grafik 3" o:spid="_x0000_s1032" type="#_x0000_t75" style="position:absolute;left:57621;top:2650;width:17622;height:133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">
                      <v:imagedata r:id="rId12" o:title=""/>
                    </v:shape>
                    <v:shape id="Grafik 4" o:spid="_x0000_s1033" type="#_x0000_t75" style="position:absolute;left:35560;top:6082;width:21162;height:74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">
                      <v:imagedata r:id="rId13" o:title=""/>
                    </v:shape>
                  </v:group>
                  <v:shape id="Textfeld 7" o:spid="_x0000_s1034" type="#_x0000_t202" style="position:absolute;left:29641;top:43438;width:33853;height:59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" filled="f" stroked="f" strokeweight=".5pt">
                    <v:textbox>
                      <w:txbxContent>
                        <w:p w14:paraId="4CA958BC" w14:textId="77777777" w:rsidR="0096127E" w:rsidRPr="00F1735E" w:rsidRDefault="0096127E" w:rsidP="008850EF">
                          <w:pPr>
                            <w:spacing w:after="0" w:line="240" w:lineRule="auto"/>
                            <w:rPr>
                              <w:rFonts w:ascii="Miriam" w:hAnsi="Miriam" w:cs="Miriam"/>
                              <w:sz w:val="20"/>
                              <w:szCs w:val="20"/>
                            </w:rPr>
                          </w:pPr>
                          <w:r w:rsidRPr="00F1735E">
                            <w:rPr>
                              <w:rFonts w:ascii="Miriam" w:hAnsi="Miriam" w:cs="Miriam" w:hint="cs"/>
                              <w:sz w:val="20"/>
                              <w:szCs w:val="20"/>
                            </w:rPr>
                            <w:t xml:space="preserve">– </w:t>
                          </w:r>
                          <w:proofErr w:type="spellStart"/>
                          <w:r w:rsidRPr="00F1735E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minWidth</w:t>
                          </w:r>
                          <w:proofErr w:type="spellEnd"/>
                          <w:r w:rsidRPr="00F1735E">
                            <w:rPr>
                              <w:rFonts w:ascii="Miriam" w:hAnsi="Miriam" w:cs="Miriam" w:hint="cs"/>
                              <w:sz w:val="20"/>
                              <w:szCs w:val="20"/>
                            </w:rPr>
                            <w:t xml:space="preserve">, </w:t>
                          </w:r>
                          <w:proofErr w:type="spellStart"/>
                          <w:r w:rsidRPr="00F1735E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minHeight</w:t>
                          </w:r>
                          <w:proofErr w:type="spellEnd"/>
                          <w:r w:rsidRPr="00F1735E">
                            <w:rPr>
                              <w:rFonts w:ascii="Miriam" w:hAnsi="Miriam" w:cs="Miriam" w:hint="cs"/>
                              <w:sz w:val="20"/>
                              <w:szCs w:val="20"/>
                            </w:rPr>
                            <w:t>: minimale Größe</w:t>
                          </w:r>
                        </w:p>
                        <w:p w14:paraId="17BE01F6" w14:textId="77777777" w:rsidR="0096127E" w:rsidRPr="00F1735E" w:rsidRDefault="0096127E" w:rsidP="008850EF">
                          <w:pPr>
                            <w:spacing w:after="0" w:line="240" w:lineRule="auto"/>
                            <w:rPr>
                              <w:rFonts w:ascii="Miriam" w:hAnsi="Miriam" w:cs="Miriam"/>
                              <w:sz w:val="20"/>
                              <w:szCs w:val="20"/>
                            </w:rPr>
                          </w:pPr>
                          <w:r w:rsidRPr="00F1735E">
                            <w:rPr>
                              <w:rFonts w:ascii="Miriam" w:hAnsi="Miriam" w:cs="Miriam" w:hint="cs"/>
                              <w:sz w:val="20"/>
                              <w:szCs w:val="20"/>
                            </w:rPr>
                            <w:t xml:space="preserve">– </w:t>
                          </w:r>
                          <w:proofErr w:type="spellStart"/>
                          <w:r w:rsidRPr="00F1735E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prefWidth</w:t>
                          </w:r>
                          <w:proofErr w:type="spellEnd"/>
                          <w:r w:rsidRPr="00F1735E">
                            <w:rPr>
                              <w:rFonts w:ascii="Miriam" w:hAnsi="Miriam" w:cs="Miriam" w:hint="cs"/>
                              <w:sz w:val="20"/>
                              <w:szCs w:val="20"/>
                            </w:rPr>
                            <w:t xml:space="preserve">, </w:t>
                          </w:r>
                          <w:proofErr w:type="spellStart"/>
                          <w:r w:rsidRPr="00F1735E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prefHeight</w:t>
                          </w:r>
                          <w:proofErr w:type="spellEnd"/>
                          <w:r w:rsidRPr="00F1735E">
                            <w:rPr>
                              <w:rFonts w:ascii="Miriam" w:hAnsi="Miriam" w:cs="Miriam" w:hint="cs"/>
                              <w:sz w:val="20"/>
                              <w:szCs w:val="20"/>
                            </w:rPr>
                            <w:t>: bevorzugte Größe</w:t>
                          </w:r>
                        </w:p>
                        <w:p w14:paraId="67CD470D" w14:textId="69500033" w:rsidR="0096127E" w:rsidRPr="00F1735E" w:rsidRDefault="0096127E" w:rsidP="008850EF">
                          <w:pPr>
                            <w:spacing w:after="0" w:line="240" w:lineRule="auto"/>
                            <w:rPr>
                              <w:rFonts w:ascii="Miriam" w:hAnsi="Miriam" w:cs="Miriam"/>
                              <w:sz w:val="20"/>
                              <w:szCs w:val="20"/>
                            </w:rPr>
                          </w:pPr>
                          <w:r w:rsidRPr="00F1735E">
                            <w:rPr>
                              <w:rFonts w:ascii="Miriam" w:hAnsi="Miriam" w:cs="Miriam" w:hint="cs"/>
                              <w:sz w:val="20"/>
                              <w:szCs w:val="20"/>
                            </w:rPr>
                            <w:t xml:space="preserve">– </w:t>
                          </w:r>
                          <w:proofErr w:type="spellStart"/>
                          <w:r w:rsidRPr="00F1735E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maxWidth</w:t>
                          </w:r>
                          <w:proofErr w:type="spellEnd"/>
                          <w:r w:rsidRPr="00F1735E">
                            <w:rPr>
                              <w:rFonts w:ascii="Miriam" w:hAnsi="Miriam" w:cs="Miriam" w:hint="cs"/>
                              <w:sz w:val="20"/>
                              <w:szCs w:val="20"/>
                            </w:rPr>
                            <w:t xml:space="preserve">, </w:t>
                          </w:r>
                          <w:proofErr w:type="spellStart"/>
                          <w:r w:rsidRPr="00F1735E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maxHeight</w:t>
                          </w:r>
                          <w:proofErr w:type="spellEnd"/>
                          <w:r w:rsidRPr="00F1735E">
                            <w:rPr>
                              <w:rFonts w:ascii="Miriam" w:hAnsi="Miriam" w:cs="Miriam" w:hint="cs"/>
                              <w:sz w:val="20"/>
                              <w:szCs w:val="20"/>
                            </w:rPr>
                            <w:t>: maximale Größe</w:t>
                          </w:r>
                        </w:p>
                      </w:txbxContent>
                    </v:textbox>
                  </v:shape>
                </v:group>
                <v:shape id="Textfeld 9" o:spid="_x0000_s1035" type="#_x0000_t202" style="position:absolute;left:43332;top:27001;width:32060;height:147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" filled="f" stroked="f" strokeweight=".5pt">
                  <v:textbox>
                    <w:txbxContent>
                      <w:p w14:paraId="4BE5D154" w14:textId="7B5EAEAE" w:rsidR="00B31751" w:rsidRPr="00B31751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EventHandler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&lt;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ActionEvent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&gt; handler= </w:t>
                        </w:r>
                        <w:r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br/>
                        </w:r>
                        <w:r w:rsidRPr="00B31751">
                          <w:rPr>
                            <w:rFonts w:ascii="Menlo" w:hAnsi="Menlo" w:cs="Menlo"/>
                            <w:b/>
                            <w:bCs/>
                            <w:color w:val="7F0055"/>
                            <w:sz w:val="13"/>
                            <w:szCs w:val="13"/>
                            <w:lang w:val="en-US"/>
                          </w:rPr>
                          <w:t>new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EventHandler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&lt;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ActionEvent</w:t>
                        </w:r>
                        <w:proofErr w:type="spellEnd"/>
                        <w:proofErr w:type="gram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&gt;(</w:t>
                        </w:r>
                        <w:proofErr w:type="gram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) {</w:t>
                        </w:r>
                      </w:p>
                      <w:p w14:paraId="4A9C5915" w14:textId="57C85D77" w:rsidR="00B31751" w:rsidRPr="00B31751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 </w:t>
                        </w:r>
                        <w:r w:rsidRPr="00B31751">
                          <w:rPr>
                            <w:rFonts w:ascii="Menlo" w:hAnsi="Menlo" w:cs="Menlo"/>
                            <w:color w:val="646464"/>
                            <w:sz w:val="13"/>
                            <w:szCs w:val="13"/>
                            <w:lang w:val="en-US"/>
                          </w:rPr>
                          <w:t>@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Override </w:t>
                        </w:r>
                        <w:r w:rsidRPr="00B31751">
                          <w:rPr>
                            <w:rFonts w:ascii="Menlo" w:hAnsi="Menlo" w:cs="Menlo"/>
                            <w:b/>
                            <w:bCs/>
                            <w:color w:val="7F0055"/>
                            <w:sz w:val="13"/>
                            <w:szCs w:val="13"/>
                            <w:lang w:val="en-US"/>
                          </w:rPr>
                          <w:t>public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</w:t>
                        </w:r>
                        <w:r w:rsidRPr="00B31751">
                          <w:rPr>
                            <w:rFonts w:ascii="Menlo" w:hAnsi="Menlo" w:cs="Menlo"/>
                            <w:b/>
                            <w:bCs/>
                            <w:color w:val="7F0055"/>
                            <w:sz w:val="13"/>
                            <w:szCs w:val="13"/>
                            <w:lang w:val="en-US"/>
                          </w:rPr>
                          <w:t>void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handle(</w:t>
                        </w:r>
                        <w:proofErr w:type="spellStart"/>
                        <w:proofErr w:type="gram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ActionEvent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event) { </w:t>
                        </w:r>
                      </w:p>
                      <w:p w14:paraId="6B12651A" w14:textId="4A610F03" w:rsidR="00B31751" w:rsidRPr="00B31751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    StringBuilder sb= </w:t>
                        </w:r>
                        <w:r w:rsidRPr="00B31751">
                          <w:rPr>
                            <w:rFonts w:ascii="Menlo" w:hAnsi="Menlo" w:cs="Menlo"/>
                            <w:b/>
                            <w:bCs/>
                            <w:color w:val="7F0055"/>
                            <w:sz w:val="13"/>
                            <w:szCs w:val="13"/>
                            <w:lang w:val="en-US"/>
                          </w:rPr>
                          <w:t>new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StringBuilder(</w:t>
                        </w:r>
                        <w:r w:rsidRPr="00B31751">
                          <w:rPr>
                            <w:rFonts w:ascii="Menlo" w:hAnsi="Menlo" w:cs="Menlo"/>
                            <w:color w:val="2A00FF"/>
                            <w:sz w:val="13"/>
                            <w:szCs w:val="13"/>
                            <w:lang w:val="en-US"/>
                          </w:rPr>
                          <w:t>"Result:"</w:t>
                        </w:r>
                        <w:proofErr w:type="gram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);</w:t>
                        </w:r>
                        <w:proofErr w:type="gram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</w:t>
                        </w:r>
                      </w:p>
                      <w:p w14:paraId="3BBD748E" w14:textId="73D3C9B1" w:rsidR="00B31751" w:rsidRPr="00B31751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    </w:t>
                        </w:r>
                        <w:r w:rsidRPr="00B31751">
                          <w:rPr>
                            <w:rFonts w:ascii="Menlo" w:hAnsi="Menlo" w:cs="Menlo"/>
                            <w:b/>
                            <w:bCs/>
                            <w:color w:val="7F0055"/>
                            <w:sz w:val="13"/>
                            <w:szCs w:val="13"/>
                            <w:lang w:val="en-US"/>
                          </w:rPr>
                          <w:t>long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n= 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Long.parseLong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(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tfNumber.getText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()</w:t>
                        </w:r>
                        <w:proofErr w:type="gram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);</w:t>
                        </w:r>
                        <w:proofErr w:type="gramEnd"/>
                      </w:p>
                      <w:p w14:paraId="6E2D4AD1" w14:textId="2CD33DBD" w:rsidR="00B31751" w:rsidRPr="00B31751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    </w:t>
                        </w:r>
                        <w:r w:rsidRPr="00B31751">
                          <w:rPr>
                            <w:rFonts w:ascii="Menlo" w:hAnsi="Menlo" w:cs="Menlo"/>
                            <w:b/>
                            <w:bCs/>
                            <w:color w:val="7F0055"/>
                            <w:sz w:val="13"/>
                            <w:szCs w:val="13"/>
                            <w:lang w:val="en-US"/>
                          </w:rPr>
                          <w:t>for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(</w:t>
                        </w:r>
                        <w:r w:rsidRPr="00B31751">
                          <w:rPr>
                            <w:rFonts w:ascii="Menlo" w:hAnsi="Menlo" w:cs="Menlo"/>
                            <w:b/>
                            <w:bCs/>
                            <w:color w:val="7F0055"/>
                            <w:sz w:val="13"/>
                            <w:szCs w:val="13"/>
                            <w:lang w:val="en-US"/>
                          </w:rPr>
                          <w:t>long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i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=2; 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i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&lt;=n/2; 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i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++) {</w:t>
                        </w:r>
                      </w:p>
                      <w:p w14:paraId="5A9C2EF5" w14:textId="072FE3EF" w:rsidR="00B31751" w:rsidRPr="00B31751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        </w:t>
                        </w:r>
                        <w:r w:rsidRPr="00B31751">
                          <w:rPr>
                            <w:rFonts w:ascii="Menlo" w:hAnsi="Menlo" w:cs="Menlo"/>
                            <w:b/>
                            <w:bCs/>
                            <w:color w:val="7F0055"/>
                            <w:sz w:val="13"/>
                            <w:szCs w:val="13"/>
                            <w:lang w:val="en-US"/>
                          </w:rPr>
                          <w:t>if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(n % 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i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== 0) </w:t>
                        </w:r>
                        <w:proofErr w:type="spellStart"/>
                        <w:proofErr w:type="gram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sb.append</w:t>
                        </w:r>
                        <w:proofErr w:type="spellEnd"/>
                        <w:proofErr w:type="gram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(</w:t>
                        </w:r>
                        <w:r w:rsidRPr="00B31751">
                          <w:rPr>
                            <w:rFonts w:ascii="Menlo" w:hAnsi="Menlo" w:cs="Menlo"/>
                            <w:color w:val="2A00FF"/>
                            <w:sz w:val="13"/>
                            <w:szCs w:val="13"/>
                            <w:lang w:val="en-US"/>
                          </w:rPr>
                          <w:t>"\n"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).append(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i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); </w:t>
                        </w:r>
                      </w:p>
                      <w:p w14:paraId="34C250BC" w14:textId="1FD0B41C" w:rsidR="00B31751" w:rsidRPr="00341F8E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    </w:t>
                        </w:r>
                        <w:r w:rsidRPr="00341F8E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}</w:t>
                        </w:r>
                      </w:p>
                      <w:p w14:paraId="1DA00D12" w14:textId="1A593AFF" w:rsidR="00B31751" w:rsidRPr="00341F8E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r w:rsidRPr="00341F8E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    </w:t>
                        </w:r>
                        <w:proofErr w:type="spellStart"/>
                        <w:r w:rsidRPr="00341F8E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lblResult.setText</w:t>
                        </w:r>
                        <w:proofErr w:type="spellEnd"/>
                        <w:r w:rsidRPr="00341F8E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(</w:t>
                        </w:r>
                        <w:proofErr w:type="spellStart"/>
                        <w:proofErr w:type="gramStart"/>
                        <w:r w:rsidRPr="00341F8E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sb.toString</w:t>
                        </w:r>
                        <w:proofErr w:type="spellEnd"/>
                        <w:proofErr w:type="gramEnd"/>
                        <w:r w:rsidRPr="00341F8E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()); </w:t>
                        </w:r>
                      </w:p>
                      <w:p w14:paraId="20223E0A" w14:textId="6323BF93" w:rsidR="00B31751" w:rsidRPr="00341F8E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r w:rsidRPr="00341F8E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 }</w:t>
                        </w:r>
                      </w:p>
                      <w:p w14:paraId="5CB2B895" w14:textId="77777777" w:rsidR="00B31751" w:rsidRPr="00341F8E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r w:rsidRPr="00341F8E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}; </w:t>
                        </w:r>
                      </w:p>
                      <w:p w14:paraId="4F6019C0" w14:textId="1625548A" w:rsidR="00B31751" w:rsidRPr="006661B5" w:rsidRDefault="00B31751" w:rsidP="00B3175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Menlo" w:hAnsi="Menlo" w:cs="Menlo"/>
                            <w:sz w:val="13"/>
                            <w:szCs w:val="13"/>
                            <w:lang w:val="en-US"/>
                          </w:rPr>
                        </w:pPr>
                        <w:proofErr w:type="spellStart"/>
                        <w:r w:rsidRPr="006661B5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btnCalc</w:t>
                        </w:r>
                        <w:r w:rsidRPr="006661B5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u w:val="single"/>
                            <w:lang w:val="en-US"/>
                          </w:rPr>
                          <w:t>.</w:t>
                        </w:r>
                        <w:r w:rsidRPr="006661B5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setOnAction</w:t>
                        </w:r>
                        <w:proofErr w:type="spellEnd"/>
                        <w:r w:rsidRPr="006661B5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(handler</w:t>
                        </w:r>
                        <w:proofErr w:type="gramStart"/>
                        <w:r w:rsidRPr="006661B5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>)</w:t>
                        </w:r>
                        <w:r w:rsidRPr="006661B5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u w:val="single"/>
                            <w:lang w:val="en-US"/>
                          </w:rPr>
                          <w:t>;</w:t>
                        </w:r>
                        <w:r w:rsidRPr="006661B5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lang w:val="en-US"/>
                          </w:rPr>
                          <w:t xml:space="preserve">   </w:t>
                        </w:r>
                        <w:proofErr w:type="gramEnd"/>
                        <w:r w:rsidRPr="006661B5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  <w:lang w:val="en-US"/>
                          </w:rPr>
                          <w:t>//</w:t>
                        </w:r>
                        <w:proofErr w:type="spellStart"/>
                        <w:r w:rsidRPr="006661B5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  <w:u w:val="single"/>
                            <w:lang w:val="en-US"/>
                          </w:rPr>
                          <w:t>gibt</w:t>
                        </w:r>
                        <w:proofErr w:type="spellEnd"/>
                        <w:r w:rsidRPr="006661B5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661B5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  <w:u w:val="single"/>
                            <w:lang w:val="en-US"/>
                          </w:rPr>
                          <w:t>andere</w:t>
                        </w:r>
                        <w:proofErr w:type="spellEnd"/>
                        <w:r w:rsidRPr="006661B5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661B5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  <w:u w:val="single"/>
                            <w:lang w:val="en-US"/>
                          </w:rPr>
                          <w:t>EHaendler</w:t>
                        </w:r>
                        <w:proofErr w:type="spellEnd"/>
                      </w:p>
                      <w:p w14:paraId="7BF22B9A" w14:textId="34C8AAA0" w:rsidR="00B31751" w:rsidRPr="00B31751" w:rsidRDefault="00B31751" w:rsidP="00B31751">
                        <w:pPr>
                          <w:spacing w:after="0" w:line="240" w:lineRule="auto"/>
                          <w:rPr>
                            <w:sz w:val="13"/>
                            <w:szCs w:val="13"/>
                          </w:rPr>
                        </w:pP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</w:rPr>
                          <w:t>tfNumber.setOnAction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</w:rPr>
                          <w:t>(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</w:rPr>
                          <w:t>handler</w:t>
                        </w:r>
                        <w:proofErr w:type="spellEnd"/>
                        <w:proofErr w:type="gramStart"/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  <w:u w:val="single"/>
                          </w:rPr>
                          <w:t>);</w:t>
                        </w:r>
                        <w:r w:rsidRPr="00B31751">
                          <w:rPr>
                            <w:rFonts w:ascii="Menlo" w:hAnsi="Menlo" w:cs="Menlo"/>
                            <w:color w:val="000000"/>
                            <w:sz w:val="13"/>
                            <w:szCs w:val="13"/>
                          </w:rPr>
                          <w:t xml:space="preserve">  </w:t>
                        </w:r>
                        <w:r w:rsidRPr="00B31751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</w:rPr>
                          <w:t>/</w:t>
                        </w:r>
                        <w:proofErr w:type="gramEnd"/>
                        <w:r w:rsidRPr="00B31751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</w:rPr>
                          <w:t>/</w:t>
                        </w:r>
                        <w:r w:rsidRPr="00B31751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  <w:u w:val="single"/>
                          </w:rPr>
                          <w:t>im</w:t>
                        </w:r>
                        <w:r w:rsidRPr="00B31751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</w:rPr>
                          <w:t xml:space="preserve"> </w:t>
                        </w:r>
                        <w:proofErr w:type="spellStart"/>
                        <w:r w:rsidRPr="00B31751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  <w:u w:val="single"/>
                          </w:rPr>
                          <w:t>feld</w:t>
                        </w:r>
                        <w:proofErr w:type="spellEnd"/>
                        <w:r w:rsidRPr="00B31751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</w:rPr>
                          <w:t xml:space="preserve"> </w:t>
                        </w:r>
                        <w:r w:rsidRPr="00B31751">
                          <w:rPr>
                            <w:rFonts w:ascii="Menlo" w:hAnsi="Menlo" w:cs="Menlo"/>
                            <w:color w:val="3F7F5F"/>
                            <w:sz w:val="13"/>
                            <w:szCs w:val="13"/>
                            <w:u w:val="single"/>
                          </w:rPr>
                          <w:t>selbst</w:t>
                        </w:r>
                      </w:p>
                    </w:txbxContent>
                  </v:textbox>
                </v:shape>
                <v:shape id="Grafik 10" o:spid="_x0000_s1036" type="#_x0000_t75" style="position:absolute;left:53923;top:17743;width:17435;height:78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">
                  <v:imagedata r:id="rId14" o:title=""/>
                </v:shape>
                <w10:wrap type="topAndBottom"/>
              </v:group>
            </w:pict>
          </mc:Fallback>
        </mc:AlternateContent>
      </w:r>
      <w:r w:rsidR="00BF042A" w:rsidRPr="00761156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1B0909B4" wp14:editId="0661792C">
            <wp:simplePos x="0" y="0"/>
            <wp:positionH relativeFrom="column">
              <wp:posOffset>3615690</wp:posOffset>
            </wp:positionH>
            <wp:positionV relativeFrom="paragraph">
              <wp:posOffset>5077233</wp:posOffset>
            </wp:positionV>
            <wp:extent cx="3192145" cy="1621790"/>
            <wp:effectExtent l="0" t="0" r="0" b="381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/>
                    <a:stretch/>
                  </pic:blipFill>
                  <pic:spPr bwMode="auto">
                    <a:xfrm>
                      <a:off x="0" y="0"/>
                      <a:ext cx="3192145" cy="162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27E" w:rsidRPr="0096127E">
        <w:rPr>
          <w:rFonts w:ascii="Arial" w:hAnsi="Arial" w:cs="Arial"/>
          <w:b/>
          <w:bCs/>
        </w:rPr>
        <w:t>Fokus</w:t>
      </w:r>
      <w:r w:rsidR="0096127E" w:rsidRPr="0096127E">
        <w:rPr>
          <w:rFonts w:ascii="Arial" w:hAnsi="Arial" w:cs="Arial"/>
        </w:rPr>
        <w:t xml:space="preserve">: </w:t>
      </w:r>
      <w:r w:rsidR="0096127E" w:rsidRPr="002C3916">
        <w:rPr>
          <w:rFonts w:ascii="Arial" w:hAnsi="Arial" w:cs="Arial"/>
          <w:sz w:val="16"/>
          <w:szCs w:val="16"/>
        </w:rPr>
        <w:t>Mechanismus, der festlegt, welche Komponente eines Fensters Tastatureingaben empfängt</w:t>
      </w:r>
    </w:p>
    <w:p w14:paraId="6E60D422" w14:textId="46DC936D" w:rsidR="00761156" w:rsidRPr="00761156" w:rsidRDefault="00C54F4D" w:rsidP="00341F8E">
      <w:pPr>
        <w:spacing w:after="0" w:line="240" w:lineRule="auto"/>
        <w:rPr>
          <w:rFonts w:ascii="Arial" w:hAnsi="Arial" w:cs="Arial"/>
          <w:b/>
          <w:bCs/>
        </w:rPr>
      </w:pPr>
      <w:r w:rsidRPr="00761156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57D6EE1C" wp14:editId="55DCA528">
            <wp:simplePos x="0" y="0"/>
            <wp:positionH relativeFrom="column">
              <wp:posOffset>-30480</wp:posOffset>
            </wp:positionH>
            <wp:positionV relativeFrom="paragraph">
              <wp:posOffset>5226685</wp:posOffset>
            </wp:positionV>
            <wp:extent cx="3357880" cy="1441450"/>
            <wp:effectExtent l="0" t="0" r="0" b="635"/>
            <wp:wrapTopAndBottom/>
            <wp:docPr id="12" name="Grafik 1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isch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156" w:rsidRPr="00761156">
        <w:rPr>
          <w:rFonts w:ascii="Arial" w:hAnsi="Arial" w:cs="Arial"/>
          <w:b/>
          <w:bCs/>
        </w:rPr>
        <w:t>L.8.3.1 Ereignisse</w:t>
      </w:r>
    </w:p>
    <w:p w14:paraId="7314423A" w14:textId="29A6587A" w:rsidR="00761156" w:rsidRPr="007E396E" w:rsidRDefault="007E396E" w:rsidP="00341F8E">
      <w:pPr>
        <w:spacing w:after="0" w:line="240" w:lineRule="auto"/>
        <w:rPr>
          <w:rFonts w:ascii="Arial" w:hAnsi="Arial" w:cs="Arial"/>
          <w:b/>
          <w:bCs/>
        </w:rPr>
      </w:pPr>
      <w:r w:rsidRPr="007E39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425FC5" wp14:editId="02A1AB0F">
                <wp:simplePos x="0" y="0"/>
                <wp:positionH relativeFrom="column">
                  <wp:posOffset>3507425</wp:posOffset>
                </wp:positionH>
                <wp:positionV relativeFrom="paragraph">
                  <wp:posOffset>1572838</wp:posOffset>
                </wp:positionV>
                <wp:extent cx="3903980" cy="1498999"/>
                <wp:effectExtent l="0" t="0" r="0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3980" cy="14989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5F9971" w14:textId="2B7D82CA" w:rsidR="007E396E" w:rsidRPr="00C54F4D" w:rsidRDefault="007E396E" w:rsidP="007E396E">
                            <w:pPr>
                              <w:spacing w:after="0" w:line="240" w:lineRule="auto"/>
                              <w:rPr>
                                <w:rFonts w:ascii="ArialMT" w:eastAsia="Times New Roman" w:hAnsi="ArialMT" w:cs="Times New Roman"/>
                                <w:b/>
                                <w:bCs/>
                                <w:sz w:val="20"/>
                                <w:szCs w:val="21"/>
                                <w:lang w:val="en-US" w:eastAsia="de-DE"/>
                              </w:rPr>
                            </w:pPr>
                            <w:proofErr w:type="spellStart"/>
                            <w:r w:rsidRPr="007E396E">
                              <w:rPr>
                                <w:rFonts w:ascii="CourierNewPSMT" w:eastAsia="Times New Roman" w:hAnsi="CourierNewPSMT" w:cs="Times New Roman"/>
                                <w:b/>
                                <w:bCs/>
                                <w:sz w:val="20"/>
                                <w:szCs w:val="21"/>
                                <w:lang w:val="en-US" w:eastAsia="de-DE"/>
                              </w:rPr>
                              <w:t>addEventHandler</w:t>
                            </w:r>
                            <w:proofErr w:type="spellEnd"/>
                            <w:r w:rsidRPr="007E396E">
                              <w:rPr>
                                <w:rFonts w:ascii="ArialMT" w:eastAsia="Times New Roman" w:hAnsi="ArialMT" w:cs="Times New Roman"/>
                                <w:b/>
                                <w:bCs/>
                                <w:sz w:val="20"/>
                                <w:szCs w:val="21"/>
                                <w:lang w:val="en-US" w:eastAsia="de-DE"/>
                              </w:rPr>
                              <w:t xml:space="preserve">: </w:t>
                            </w:r>
                          </w:p>
                          <w:p w14:paraId="090F5481" w14:textId="77777777" w:rsidR="007E396E" w:rsidRPr="007E396E" w:rsidRDefault="007E396E" w:rsidP="007E396E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0"/>
                                <w:szCs w:val="11"/>
                                <w:lang w:val="en-US" w:eastAsia="de-DE"/>
                              </w:rPr>
                            </w:pPr>
                          </w:p>
                          <w:p w14:paraId="568E2AB6" w14:textId="77777777" w:rsidR="007E396E" w:rsidRPr="007E396E" w:rsidRDefault="007E396E" w:rsidP="007E396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</w:pPr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  <w:t>public final &lt;T extends Event&gt;</w:t>
                            </w:r>
                          </w:p>
                          <w:p w14:paraId="27097DD5" w14:textId="77777777" w:rsidR="007E396E" w:rsidRPr="007E396E" w:rsidRDefault="007E396E" w:rsidP="007E396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</w:pPr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  <w:t>addEventHandler</w:t>
                            </w:r>
                            <w:proofErr w:type="spellEnd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  <w:t>EventType</w:t>
                            </w:r>
                            <w:proofErr w:type="spellEnd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  <w:t xml:space="preserve">&lt;T&gt; </w:t>
                            </w:r>
                            <w:proofErr w:type="spellStart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  <w:t>eventType</w:t>
                            </w:r>
                            <w:proofErr w:type="spellEnd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  <w:t>,</w:t>
                            </w:r>
                          </w:p>
                          <w:p w14:paraId="322D1591" w14:textId="71CDE0BC" w:rsidR="007E396E" w:rsidRPr="007E396E" w:rsidRDefault="007E396E" w:rsidP="007E396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eastAsia="de-DE"/>
                              </w:rPr>
                            </w:pPr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val="en-US" w:eastAsia="de-DE"/>
                              </w:rPr>
                              <w:t xml:space="preserve">                     </w:t>
                            </w:r>
                            <w:proofErr w:type="spellStart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eastAsia="de-DE"/>
                              </w:rPr>
                              <w:t>EventHandler</w:t>
                            </w:r>
                            <w:proofErr w:type="spellEnd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eastAsia="de-DE"/>
                              </w:rPr>
                              <w:t xml:space="preserve">&lt;? super T&gt; </w:t>
                            </w:r>
                            <w:proofErr w:type="spellStart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eastAsia="de-DE"/>
                              </w:rPr>
                              <w:t>eventHandler</w:t>
                            </w:r>
                            <w:proofErr w:type="spellEnd"/>
                            <w:r w:rsidRPr="007E396E">
                              <w:rPr>
                                <w:rFonts w:ascii="CourierNewPSMT" w:eastAsia="Times New Roman" w:hAnsi="CourierNewPSMT" w:cs="Courier New"/>
                                <w:sz w:val="16"/>
                                <w:szCs w:val="18"/>
                                <w:lang w:eastAsia="de-DE"/>
                              </w:rPr>
                              <w:t>);</w:t>
                            </w:r>
                          </w:p>
                          <w:p w14:paraId="023378CC" w14:textId="77777777" w:rsidR="007E396E" w:rsidRPr="007E396E" w:rsidRDefault="007E396E" w:rsidP="007E396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NewPSMT" w:eastAsia="Times New Roman" w:hAnsi="CourierNewPSMT" w:cs="Courier New"/>
                                <w:sz w:val="8"/>
                                <w:szCs w:val="8"/>
                                <w:lang w:eastAsia="de-DE"/>
                              </w:rPr>
                            </w:pPr>
                          </w:p>
                          <w:p w14:paraId="0738C828" w14:textId="77777777" w:rsidR="007E396E" w:rsidRDefault="007E396E" w:rsidP="007E396E">
                            <w:pPr>
                              <w:spacing w:after="0" w:line="240" w:lineRule="auto"/>
                              <w:rPr>
                                <w:rFonts w:ascii="ArialMT" w:eastAsia="Times New Roman" w:hAnsi="ArialMT" w:cs="Times New Roman"/>
                                <w:sz w:val="16"/>
                                <w:szCs w:val="18"/>
                                <w:lang w:eastAsia="de-DE"/>
                              </w:rPr>
                            </w:pPr>
                            <w:r w:rsidRPr="007E396E">
                              <w:rPr>
                                <w:rFonts w:ascii="ArialMT" w:eastAsia="Times New Roman" w:hAnsi="ArialMT" w:cs="Times New Roman"/>
                                <w:sz w:val="16"/>
                                <w:szCs w:val="18"/>
                                <w:lang w:eastAsia="de-DE"/>
                              </w:rPr>
                              <w:t xml:space="preserve">Statt </w:t>
                            </w:r>
                            <w:proofErr w:type="spellStart"/>
                            <w:proofErr w:type="gramStart"/>
                            <w:r w:rsidRPr="007E396E">
                              <w:rPr>
                                <w:rFonts w:ascii="CourierNewPSMT" w:eastAsia="Times New Roman" w:hAnsi="CourierNewPSMT" w:cs="Times New Roman"/>
                                <w:sz w:val="16"/>
                                <w:szCs w:val="18"/>
                                <w:lang w:eastAsia="de-DE"/>
                              </w:rPr>
                              <w:t>btn.setOnAction</w:t>
                            </w:r>
                            <w:proofErr w:type="spellEnd"/>
                            <w:proofErr w:type="gramEnd"/>
                            <w:r w:rsidRPr="007E396E">
                              <w:rPr>
                                <w:rFonts w:ascii="CourierNewPSMT" w:eastAsia="Times New Roman" w:hAnsi="CourierNewPSMT" w:cs="Times New Roman"/>
                                <w:sz w:val="16"/>
                                <w:szCs w:val="18"/>
                                <w:lang w:eastAsia="de-DE"/>
                              </w:rPr>
                              <w:t>(</w:t>
                            </w:r>
                            <w:proofErr w:type="spellStart"/>
                            <w:r w:rsidRPr="007E396E">
                              <w:rPr>
                                <w:rFonts w:ascii="CourierNewPSMT" w:eastAsia="Times New Roman" w:hAnsi="CourierNewPSMT" w:cs="Times New Roman"/>
                                <w:sz w:val="16"/>
                                <w:szCs w:val="18"/>
                                <w:lang w:eastAsia="de-DE"/>
                              </w:rPr>
                              <w:t>myHandler</w:t>
                            </w:r>
                            <w:proofErr w:type="spellEnd"/>
                            <w:r w:rsidRPr="007E396E">
                              <w:rPr>
                                <w:rFonts w:ascii="CourierNewPSMT" w:eastAsia="Times New Roman" w:hAnsi="CourierNewPSMT" w:cs="Times New Roman"/>
                                <w:sz w:val="16"/>
                                <w:szCs w:val="18"/>
                                <w:lang w:eastAsia="de-DE"/>
                              </w:rPr>
                              <w:t xml:space="preserve">) </w:t>
                            </w:r>
                            <w:r w:rsidRPr="007E396E">
                              <w:rPr>
                                <w:rFonts w:ascii="ArialMT" w:eastAsia="Times New Roman" w:hAnsi="ArialMT" w:cs="Times New Roman"/>
                                <w:sz w:val="16"/>
                                <w:szCs w:val="18"/>
                                <w:lang w:eastAsia="de-DE"/>
                              </w:rPr>
                              <w:t xml:space="preserve">rufen wir dann auf: </w:t>
                            </w:r>
                          </w:p>
                          <w:p w14:paraId="06DCCC44" w14:textId="77777777" w:rsidR="007E396E" w:rsidRPr="007E396E" w:rsidRDefault="007E396E" w:rsidP="007E396E">
                            <w:pPr>
                              <w:spacing w:after="0" w:line="240" w:lineRule="auto"/>
                              <w:rPr>
                                <w:rFonts w:ascii="ArialMT" w:eastAsia="Times New Roman" w:hAnsi="ArialMT" w:cs="Times New Roman"/>
                                <w:sz w:val="8"/>
                                <w:szCs w:val="11"/>
                                <w:lang w:eastAsia="de-DE"/>
                              </w:rPr>
                            </w:pPr>
                          </w:p>
                          <w:p w14:paraId="06A13691" w14:textId="5F94EEF2" w:rsidR="007E396E" w:rsidRDefault="007E396E" w:rsidP="007E396E">
                            <w:pPr>
                              <w:spacing w:after="0" w:line="240" w:lineRule="auto"/>
                              <w:rPr>
                                <w:rFonts w:ascii="CourierNewPSMT" w:eastAsia="Times New Roman" w:hAnsi="CourierNewPSMT" w:cs="Times New Roman"/>
                                <w:sz w:val="16"/>
                                <w:szCs w:val="18"/>
                                <w:lang w:val="en-US" w:eastAsia="de-DE"/>
                              </w:rPr>
                            </w:pPr>
                            <w:proofErr w:type="spellStart"/>
                            <w:proofErr w:type="gramStart"/>
                            <w:r w:rsidRPr="007E396E">
                              <w:rPr>
                                <w:rFonts w:ascii="CourierNewPSMT" w:eastAsia="Times New Roman" w:hAnsi="CourierNewPSMT" w:cs="Times New Roman"/>
                                <w:b/>
                                <w:bCs/>
                                <w:sz w:val="16"/>
                                <w:szCs w:val="18"/>
                                <w:lang w:val="en-US" w:eastAsia="de-DE"/>
                              </w:rPr>
                              <w:t>btn.addEventHandler</w:t>
                            </w:r>
                            <w:proofErr w:type="spellEnd"/>
                            <w:proofErr w:type="gramEnd"/>
                            <w:r w:rsidRPr="007E396E">
                              <w:rPr>
                                <w:rFonts w:ascii="CourierNewPSMT" w:eastAsia="Times New Roman" w:hAnsi="CourierNewPSMT" w:cs="Times New Roman"/>
                                <w:b/>
                                <w:bCs/>
                                <w:sz w:val="16"/>
                                <w:szCs w:val="18"/>
                                <w:lang w:val="en-US" w:eastAsia="de-DE"/>
                              </w:rPr>
                              <w:t>(</w:t>
                            </w:r>
                            <w:proofErr w:type="spellStart"/>
                            <w:r w:rsidRPr="007E396E">
                              <w:rPr>
                                <w:rFonts w:ascii="CourierNewPSMT" w:eastAsia="Times New Roman" w:hAnsi="CourierNewPSMT" w:cs="Times New Roman"/>
                                <w:b/>
                                <w:bCs/>
                                <w:sz w:val="16"/>
                                <w:szCs w:val="18"/>
                                <w:lang w:val="en-US" w:eastAsia="de-DE"/>
                              </w:rPr>
                              <w:t>ActionEvent.ACTION</w:t>
                            </w:r>
                            <w:proofErr w:type="spellEnd"/>
                            <w:r w:rsidRPr="007E396E">
                              <w:rPr>
                                <w:rFonts w:ascii="CourierNewPSMT" w:eastAsia="Times New Roman" w:hAnsi="CourierNewPSMT" w:cs="Times New Roman"/>
                                <w:b/>
                                <w:bCs/>
                                <w:sz w:val="16"/>
                                <w:szCs w:val="18"/>
                                <w:lang w:val="en-US" w:eastAsia="de-DE"/>
                              </w:rPr>
                              <w:t xml:space="preserve">, </w:t>
                            </w:r>
                            <w:proofErr w:type="spellStart"/>
                            <w:r w:rsidRPr="007E396E">
                              <w:rPr>
                                <w:rFonts w:ascii="CourierNewPSMT" w:eastAsia="Times New Roman" w:hAnsi="CourierNewPSMT" w:cs="Times New Roman"/>
                                <w:b/>
                                <w:bCs/>
                                <w:sz w:val="16"/>
                                <w:szCs w:val="18"/>
                                <w:lang w:val="en-US" w:eastAsia="de-DE"/>
                              </w:rPr>
                              <w:t>myHandler</w:t>
                            </w:r>
                            <w:proofErr w:type="spellEnd"/>
                            <w:r w:rsidRPr="007E396E">
                              <w:rPr>
                                <w:rFonts w:ascii="CourierNewPSMT" w:eastAsia="Times New Roman" w:hAnsi="CourierNewPSMT" w:cs="Times New Roman"/>
                                <w:sz w:val="16"/>
                                <w:szCs w:val="18"/>
                                <w:lang w:val="en-US" w:eastAsia="de-DE"/>
                              </w:rPr>
                              <w:t xml:space="preserve">) </w:t>
                            </w:r>
                          </w:p>
                          <w:p w14:paraId="39653CC9" w14:textId="229458F6" w:rsidR="007E396E" w:rsidRPr="006661B5" w:rsidRDefault="007E396E" w:rsidP="007E396E">
                            <w:pPr>
                              <w:spacing w:after="0" w:line="240" w:lineRule="auto"/>
                              <w:rPr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73941DEF" w14:textId="655DE4FC" w:rsidR="007E396E" w:rsidRPr="007E396E" w:rsidRDefault="007E396E" w:rsidP="007E396E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eastAsia="de-DE"/>
                              </w:rPr>
                            </w:pPr>
                            <w:r w:rsidRPr="007E396E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eastAsia="de-DE"/>
                              </w:rPr>
                              <w:t xml:space="preserve">Handler lassen sich </w:t>
                            </w:r>
                            <w:proofErr w:type="spellStart"/>
                            <w:r w:rsidRPr="007E396E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eastAsia="de-DE"/>
                              </w:rPr>
                              <w:t>übrigens</w:t>
                            </w:r>
                            <w:proofErr w:type="spellEnd"/>
                            <w:r w:rsidRPr="007E396E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eastAsia="de-DE"/>
                              </w:rPr>
                              <w:t xml:space="preserve"> mit der Methode </w:t>
                            </w:r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eastAsia="de-DE"/>
                              </w:rPr>
                              <w:br/>
                            </w:r>
                            <w:proofErr w:type="spellStart"/>
                            <w:r w:rsidRPr="007E396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sz w:val="18"/>
                                <w:szCs w:val="18"/>
                                <w:lang w:eastAsia="de-DE"/>
                              </w:rPr>
                              <w:t>removeEventHandler</w:t>
                            </w:r>
                            <w:proofErr w:type="spellEnd"/>
                            <w:r w:rsidRPr="007E396E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eastAsia="de-DE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eastAsia="de-DE"/>
                              </w:rPr>
                              <w:t xml:space="preserve">  </w:t>
                            </w:r>
                            <w:r w:rsidRPr="007E396E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eastAsia="de-DE"/>
                              </w:rPr>
                              <w:t xml:space="preserve">wieder von einer Ereignisquelle </w:t>
                            </w:r>
                            <w:proofErr w:type="spellStart"/>
                            <w:r w:rsidRPr="007E396E">
                              <w:rPr>
                                <w:rFonts w:ascii="Arial" w:eastAsia="Times New Roman" w:hAnsi="Arial" w:cs="Arial"/>
                                <w:sz w:val="18"/>
                                <w:szCs w:val="18"/>
                                <w:lang w:eastAsia="de-DE"/>
                              </w:rPr>
                              <w:t>ablösen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25FC5" id="Textfeld 13" o:spid="_x0000_s1037" type="#_x0000_t202" style="position:absolute;margin-left:276.2pt;margin-top:123.85pt;width:307.4pt;height:11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" filled="f" stroked="f" strokeweight=".5pt">
                <v:textbox>
                  <w:txbxContent>
                    <w:p w14:paraId="085F9971" w14:textId="2B7D82CA" w:rsidR="007E396E" w:rsidRPr="00C54F4D" w:rsidRDefault="007E396E" w:rsidP="007E396E">
                      <w:pPr>
                        <w:spacing w:after="0" w:line="240" w:lineRule="auto"/>
                        <w:rPr>
                          <w:rFonts w:ascii="ArialMT" w:eastAsia="Times New Roman" w:hAnsi="ArialMT" w:cs="Times New Roman"/>
                          <w:b/>
                          <w:bCs/>
                          <w:sz w:val="20"/>
                          <w:szCs w:val="21"/>
                          <w:lang w:val="en-US" w:eastAsia="de-DE"/>
                        </w:rPr>
                      </w:pPr>
                      <w:proofErr w:type="spellStart"/>
                      <w:r w:rsidRPr="007E396E">
                        <w:rPr>
                          <w:rFonts w:ascii="CourierNewPSMT" w:eastAsia="Times New Roman" w:hAnsi="CourierNewPSMT" w:cs="Times New Roman"/>
                          <w:b/>
                          <w:bCs/>
                          <w:sz w:val="20"/>
                          <w:szCs w:val="21"/>
                          <w:lang w:val="en-US" w:eastAsia="de-DE"/>
                        </w:rPr>
                        <w:t>addEventHandler</w:t>
                      </w:r>
                      <w:proofErr w:type="spellEnd"/>
                      <w:r w:rsidRPr="007E396E">
                        <w:rPr>
                          <w:rFonts w:ascii="ArialMT" w:eastAsia="Times New Roman" w:hAnsi="ArialMT" w:cs="Times New Roman"/>
                          <w:b/>
                          <w:bCs/>
                          <w:sz w:val="20"/>
                          <w:szCs w:val="21"/>
                          <w:lang w:val="en-US" w:eastAsia="de-DE"/>
                        </w:rPr>
                        <w:t xml:space="preserve">: </w:t>
                      </w:r>
                    </w:p>
                    <w:p w14:paraId="090F5481" w14:textId="77777777" w:rsidR="007E396E" w:rsidRPr="007E396E" w:rsidRDefault="007E396E" w:rsidP="007E396E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0"/>
                          <w:szCs w:val="11"/>
                          <w:lang w:val="en-US" w:eastAsia="de-DE"/>
                        </w:rPr>
                      </w:pPr>
                    </w:p>
                    <w:p w14:paraId="568E2AB6" w14:textId="77777777" w:rsidR="007E396E" w:rsidRPr="007E396E" w:rsidRDefault="007E396E" w:rsidP="007E396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</w:pPr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  <w:t>public final &lt;T extends Event&gt;</w:t>
                      </w:r>
                    </w:p>
                    <w:p w14:paraId="27097DD5" w14:textId="77777777" w:rsidR="007E396E" w:rsidRPr="007E396E" w:rsidRDefault="007E396E" w:rsidP="007E396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</w:pPr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  <w:t>addEventHandler</w:t>
                      </w:r>
                      <w:proofErr w:type="spellEnd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  <w:t>(</w:t>
                      </w:r>
                      <w:proofErr w:type="spellStart"/>
                      <w:proofErr w:type="gramEnd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  <w:t>EventType</w:t>
                      </w:r>
                      <w:proofErr w:type="spellEnd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  <w:t xml:space="preserve">&lt;T&gt; </w:t>
                      </w:r>
                      <w:proofErr w:type="spellStart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  <w:t>eventType</w:t>
                      </w:r>
                      <w:proofErr w:type="spellEnd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  <w:t>,</w:t>
                      </w:r>
                    </w:p>
                    <w:p w14:paraId="322D1591" w14:textId="71CDE0BC" w:rsidR="007E396E" w:rsidRPr="007E396E" w:rsidRDefault="007E396E" w:rsidP="007E396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eastAsia="de-DE"/>
                        </w:rPr>
                      </w:pPr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val="en-US" w:eastAsia="de-DE"/>
                        </w:rPr>
                        <w:t xml:space="preserve">                     </w:t>
                      </w:r>
                      <w:proofErr w:type="spellStart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eastAsia="de-DE"/>
                        </w:rPr>
                        <w:t>EventHandler</w:t>
                      </w:r>
                      <w:proofErr w:type="spellEnd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eastAsia="de-DE"/>
                        </w:rPr>
                        <w:t xml:space="preserve">&lt;? super T&gt; </w:t>
                      </w:r>
                      <w:proofErr w:type="spellStart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eastAsia="de-DE"/>
                        </w:rPr>
                        <w:t>eventHandler</w:t>
                      </w:r>
                      <w:proofErr w:type="spellEnd"/>
                      <w:r w:rsidRPr="007E396E">
                        <w:rPr>
                          <w:rFonts w:ascii="CourierNewPSMT" w:eastAsia="Times New Roman" w:hAnsi="CourierNewPSMT" w:cs="Courier New"/>
                          <w:sz w:val="16"/>
                          <w:szCs w:val="18"/>
                          <w:lang w:eastAsia="de-DE"/>
                        </w:rPr>
                        <w:t>);</w:t>
                      </w:r>
                    </w:p>
                    <w:p w14:paraId="023378CC" w14:textId="77777777" w:rsidR="007E396E" w:rsidRPr="007E396E" w:rsidRDefault="007E396E" w:rsidP="007E396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NewPSMT" w:eastAsia="Times New Roman" w:hAnsi="CourierNewPSMT" w:cs="Courier New"/>
                          <w:sz w:val="8"/>
                          <w:szCs w:val="8"/>
                          <w:lang w:eastAsia="de-DE"/>
                        </w:rPr>
                      </w:pPr>
                    </w:p>
                    <w:p w14:paraId="0738C828" w14:textId="77777777" w:rsidR="007E396E" w:rsidRDefault="007E396E" w:rsidP="007E396E">
                      <w:pPr>
                        <w:spacing w:after="0" w:line="240" w:lineRule="auto"/>
                        <w:rPr>
                          <w:rFonts w:ascii="ArialMT" w:eastAsia="Times New Roman" w:hAnsi="ArialMT" w:cs="Times New Roman"/>
                          <w:sz w:val="16"/>
                          <w:szCs w:val="18"/>
                          <w:lang w:eastAsia="de-DE"/>
                        </w:rPr>
                      </w:pPr>
                      <w:r w:rsidRPr="007E396E">
                        <w:rPr>
                          <w:rFonts w:ascii="ArialMT" w:eastAsia="Times New Roman" w:hAnsi="ArialMT" w:cs="Times New Roman"/>
                          <w:sz w:val="16"/>
                          <w:szCs w:val="18"/>
                          <w:lang w:eastAsia="de-DE"/>
                        </w:rPr>
                        <w:t xml:space="preserve">Statt </w:t>
                      </w:r>
                      <w:proofErr w:type="spellStart"/>
                      <w:proofErr w:type="gramStart"/>
                      <w:r w:rsidRPr="007E396E">
                        <w:rPr>
                          <w:rFonts w:ascii="CourierNewPSMT" w:eastAsia="Times New Roman" w:hAnsi="CourierNewPSMT" w:cs="Times New Roman"/>
                          <w:sz w:val="16"/>
                          <w:szCs w:val="18"/>
                          <w:lang w:eastAsia="de-DE"/>
                        </w:rPr>
                        <w:t>btn.setOnAction</w:t>
                      </w:r>
                      <w:proofErr w:type="spellEnd"/>
                      <w:proofErr w:type="gramEnd"/>
                      <w:r w:rsidRPr="007E396E">
                        <w:rPr>
                          <w:rFonts w:ascii="CourierNewPSMT" w:eastAsia="Times New Roman" w:hAnsi="CourierNewPSMT" w:cs="Times New Roman"/>
                          <w:sz w:val="16"/>
                          <w:szCs w:val="18"/>
                          <w:lang w:eastAsia="de-DE"/>
                        </w:rPr>
                        <w:t>(</w:t>
                      </w:r>
                      <w:proofErr w:type="spellStart"/>
                      <w:r w:rsidRPr="007E396E">
                        <w:rPr>
                          <w:rFonts w:ascii="CourierNewPSMT" w:eastAsia="Times New Roman" w:hAnsi="CourierNewPSMT" w:cs="Times New Roman"/>
                          <w:sz w:val="16"/>
                          <w:szCs w:val="18"/>
                          <w:lang w:eastAsia="de-DE"/>
                        </w:rPr>
                        <w:t>myHandler</w:t>
                      </w:r>
                      <w:proofErr w:type="spellEnd"/>
                      <w:r w:rsidRPr="007E396E">
                        <w:rPr>
                          <w:rFonts w:ascii="CourierNewPSMT" w:eastAsia="Times New Roman" w:hAnsi="CourierNewPSMT" w:cs="Times New Roman"/>
                          <w:sz w:val="16"/>
                          <w:szCs w:val="18"/>
                          <w:lang w:eastAsia="de-DE"/>
                        </w:rPr>
                        <w:t xml:space="preserve">) </w:t>
                      </w:r>
                      <w:r w:rsidRPr="007E396E">
                        <w:rPr>
                          <w:rFonts w:ascii="ArialMT" w:eastAsia="Times New Roman" w:hAnsi="ArialMT" w:cs="Times New Roman"/>
                          <w:sz w:val="16"/>
                          <w:szCs w:val="18"/>
                          <w:lang w:eastAsia="de-DE"/>
                        </w:rPr>
                        <w:t xml:space="preserve">rufen wir dann auf: </w:t>
                      </w:r>
                    </w:p>
                    <w:p w14:paraId="06DCCC44" w14:textId="77777777" w:rsidR="007E396E" w:rsidRPr="007E396E" w:rsidRDefault="007E396E" w:rsidP="007E396E">
                      <w:pPr>
                        <w:spacing w:after="0" w:line="240" w:lineRule="auto"/>
                        <w:rPr>
                          <w:rFonts w:ascii="ArialMT" w:eastAsia="Times New Roman" w:hAnsi="ArialMT" w:cs="Times New Roman"/>
                          <w:sz w:val="8"/>
                          <w:szCs w:val="11"/>
                          <w:lang w:eastAsia="de-DE"/>
                        </w:rPr>
                      </w:pPr>
                    </w:p>
                    <w:p w14:paraId="06A13691" w14:textId="5F94EEF2" w:rsidR="007E396E" w:rsidRDefault="007E396E" w:rsidP="007E396E">
                      <w:pPr>
                        <w:spacing w:after="0" w:line="240" w:lineRule="auto"/>
                        <w:rPr>
                          <w:rFonts w:ascii="CourierNewPSMT" w:eastAsia="Times New Roman" w:hAnsi="CourierNewPSMT" w:cs="Times New Roman"/>
                          <w:sz w:val="16"/>
                          <w:szCs w:val="18"/>
                          <w:lang w:val="en-US" w:eastAsia="de-DE"/>
                        </w:rPr>
                      </w:pPr>
                      <w:proofErr w:type="spellStart"/>
                      <w:proofErr w:type="gramStart"/>
                      <w:r w:rsidRPr="007E396E">
                        <w:rPr>
                          <w:rFonts w:ascii="CourierNewPSMT" w:eastAsia="Times New Roman" w:hAnsi="CourierNewPSMT" w:cs="Times New Roman"/>
                          <w:b/>
                          <w:bCs/>
                          <w:sz w:val="16"/>
                          <w:szCs w:val="18"/>
                          <w:lang w:val="en-US" w:eastAsia="de-DE"/>
                        </w:rPr>
                        <w:t>btn.addEventHandler</w:t>
                      </w:r>
                      <w:proofErr w:type="spellEnd"/>
                      <w:proofErr w:type="gramEnd"/>
                      <w:r w:rsidRPr="007E396E">
                        <w:rPr>
                          <w:rFonts w:ascii="CourierNewPSMT" w:eastAsia="Times New Roman" w:hAnsi="CourierNewPSMT" w:cs="Times New Roman"/>
                          <w:b/>
                          <w:bCs/>
                          <w:sz w:val="16"/>
                          <w:szCs w:val="18"/>
                          <w:lang w:val="en-US" w:eastAsia="de-DE"/>
                        </w:rPr>
                        <w:t>(</w:t>
                      </w:r>
                      <w:proofErr w:type="spellStart"/>
                      <w:r w:rsidRPr="007E396E">
                        <w:rPr>
                          <w:rFonts w:ascii="CourierNewPSMT" w:eastAsia="Times New Roman" w:hAnsi="CourierNewPSMT" w:cs="Times New Roman"/>
                          <w:b/>
                          <w:bCs/>
                          <w:sz w:val="16"/>
                          <w:szCs w:val="18"/>
                          <w:lang w:val="en-US" w:eastAsia="de-DE"/>
                        </w:rPr>
                        <w:t>ActionEvent.ACTION</w:t>
                      </w:r>
                      <w:proofErr w:type="spellEnd"/>
                      <w:r w:rsidRPr="007E396E">
                        <w:rPr>
                          <w:rFonts w:ascii="CourierNewPSMT" w:eastAsia="Times New Roman" w:hAnsi="CourierNewPSMT" w:cs="Times New Roman"/>
                          <w:b/>
                          <w:bCs/>
                          <w:sz w:val="16"/>
                          <w:szCs w:val="18"/>
                          <w:lang w:val="en-US" w:eastAsia="de-DE"/>
                        </w:rPr>
                        <w:t xml:space="preserve">, </w:t>
                      </w:r>
                      <w:proofErr w:type="spellStart"/>
                      <w:r w:rsidRPr="007E396E">
                        <w:rPr>
                          <w:rFonts w:ascii="CourierNewPSMT" w:eastAsia="Times New Roman" w:hAnsi="CourierNewPSMT" w:cs="Times New Roman"/>
                          <w:b/>
                          <w:bCs/>
                          <w:sz w:val="16"/>
                          <w:szCs w:val="18"/>
                          <w:lang w:val="en-US" w:eastAsia="de-DE"/>
                        </w:rPr>
                        <w:t>myHandler</w:t>
                      </w:r>
                      <w:proofErr w:type="spellEnd"/>
                      <w:r w:rsidRPr="007E396E">
                        <w:rPr>
                          <w:rFonts w:ascii="CourierNewPSMT" w:eastAsia="Times New Roman" w:hAnsi="CourierNewPSMT" w:cs="Times New Roman"/>
                          <w:sz w:val="16"/>
                          <w:szCs w:val="18"/>
                          <w:lang w:val="en-US" w:eastAsia="de-DE"/>
                        </w:rPr>
                        <w:t xml:space="preserve">) </w:t>
                      </w:r>
                    </w:p>
                    <w:p w14:paraId="39653CC9" w14:textId="229458F6" w:rsidR="007E396E" w:rsidRPr="006661B5" w:rsidRDefault="007E396E" w:rsidP="007E396E">
                      <w:pPr>
                        <w:spacing w:after="0" w:line="240" w:lineRule="auto"/>
                        <w:rPr>
                          <w:sz w:val="11"/>
                          <w:szCs w:val="11"/>
                          <w:lang w:val="en-US"/>
                        </w:rPr>
                      </w:pPr>
                    </w:p>
                    <w:p w14:paraId="73941DEF" w14:textId="655DE4FC" w:rsidR="007E396E" w:rsidRPr="007E396E" w:rsidRDefault="007E396E" w:rsidP="007E396E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18"/>
                          <w:szCs w:val="18"/>
                          <w:lang w:eastAsia="de-DE"/>
                        </w:rPr>
                      </w:pPr>
                      <w:r w:rsidRPr="007E396E">
                        <w:rPr>
                          <w:rFonts w:ascii="Arial" w:eastAsia="Times New Roman" w:hAnsi="Arial" w:cs="Arial"/>
                          <w:sz w:val="18"/>
                          <w:szCs w:val="18"/>
                          <w:lang w:eastAsia="de-DE"/>
                        </w:rPr>
                        <w:t xml:space="preserve">Handler lassen sich </w:t>
                      </w:r>
                      <w:proofErr w:type="spellStart"/>
                      <w:r w:rsidRPr="007E396E">
                        <w:rPr>
                          <w:rFonts w:ascii="Arial" w:eastAsia="Times New Roman" w:hAnsi="Arial" w:cs="Arial"/>
                          <w:sz w:val="18"/>
                          <w:szCs w:val="18"/>
                          <w:lang w:eastAsia="de-DE"/>
                        </w:rPr>
                        <w:t>übrigens</w:t>
                      </w:r>
                      <w:proofErr w:type="spellEnd"/>
                      <w:r w:rsidRPr="007E396E">
                        <w:rPr>
                          <w:rFonts w:ascii="Arial" w:eastAsia="Times New Roman" w:hAnsi="Arial" w:cs="Arial"/>
                          <w:sz w:val="18"/>
                          <w:szCs w:val="18"/>
                          <w:lang w:eastAsia="de-DE"/>
                        </w:rPr>
                        <w:t xml:space="preserve"> mit der Methode </w:t>
                      </w:r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  <w:lang w:eastAsia="de-DE"/>
                        </w:rPr>
                        <w:br/>
                      </w:r>
                      <w:proofErr w:type="spellStart"/>
                      <w:r w:rsidRPr="007E396E">
                        <w:rPr>
                          <w:rFonts w:ascii="Courier New" w:eastAsia="Times New Roman" w:hAnsi="Courier New" w:cs="Courier New"/>
                          <w:b/>
                          <w:bCs/>
                          <w:sz w:val="18"/>
                          <w:szCs w:val="18"/>
                          <w:lang w:eastAsia="de-DE"/>
                        </w:rPr>
                        <w:t>removeEventHandler</w:t>
                      </w:r>
                      <w:proofErr w:type="spellEnd"/>
                      <w:r w:rsidRPr="007E396E">
                        <w:rPr>
                          <w:rFonts w:ascii="Arial" w:eastAsia="Times New Roman" w:hAnsi="Arial" w:cs="Arial"/>
                          <w:sz w:val="18"/>
                          <w:szCs w:val="18"/>
                          <w:lang w:eastAsia="de-DE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sz w:val="18"/>
                          <w:szCs w:val="18"/>
                          <w:lang w:eastAsia="de-DE"/>
                        </w:rPr>
                        <w:t xml:space="preserve">  </w:t>
                      </w:r>
                      <w:r w:rsidRPr="007E396E">
                        <w:rPr>
                          <w:rFonts w:ascii="Arial" w:eastAsia="Times New Roman" w:hAnsi="Arial" w:cs="Arial"/>
                          <w:sz w:val="18"/>
                          <w:szCs w:val="18"/>
                          <w:lang w:eastAsia="de-DE"/>
                        </w:rPr>
                        <w:t xml:space="preserve">wieder von einer Ereignisquelle </w:t>
                      </w:r>
                      <w:proofErr w:type="spellStart"/>
                      <w:r w:rsidRPr="007E396E">
                        <w:rPr>
                          <w:rFonts w:ascii="Arial" w:eastAsia="Times New Roman" w:hAnsi="Arial" w:cs="Arial"/>
                          <w:sz w:val="18"/>
                          <w:szCs w:val="18"/>
                          <w:lang w:eastAsia="de-DE"/>
                        </w:rPr>
                        <w:t>ablösen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042A" w:rsidRPr="007E396E">
        <w:rPr>
          <w:rFonts w:ascii="Arial" w:hAnsi="Arial" w:cs="Arial"/>
          <w:b/>
          <w:bCs/>
        </w:rPr>
        <w:t xml:space="preserve">L.8.3.3 </w:t>
      </w:r>
      <w:proofErr w:type="spellStart"/>
      <w:proofErr w:type="gramStart"/>
      <w:r>
        <w:rPr>
          <w:rFonts w:ascii="Arial" w:hAnsi="Arial" w:cs="Arial"/>
          <w:b/>
          <w:bCs/>
        </w:rPr>
        <w:t>B:</w:t>
      </w:r>
      <w:r w:rsidR="00BF042A" w:rsidRPr="007E396E">
        <w:rPr>
          <w:rFonts w:ascii="Arial" w:hAnsi="Arial" w:cs="Arial"/>
          <w:b/>
          <w:bCs/>
        </w:rPr>
        <w:t>setOnType</w:t>
      </w:r>
      <w:proofErr w:type="spellEnd"/>
      <w:proofErr w:type="gramEnd"/>
      <w:r w:rsidR="00BF042A" w:rsidRPr="007E396E">
        <w:rPr>
          <w:rFonts w:ascii="Arial" w:hAnsi="Arial" w:cs="Arial"/>
          <w:b/>
          <w:bCs/>
        </w:rPr>
        <w:t xml:space="preserve"> vs. </w:t>
      </w:r>
      <w:proofErr w:type="spellStart"/>
      <w:r>
        <w:rPr>
          <w:rFonts w:ascii="Arial" w:hAnsi="Arial" w:cs="Arial"/>
          <w:b/>
          <w:bCs/>
        </w:rPr>
        <w:t>A:</w:t>
      </w:r>
      <w:r w:rsidR="00BF042A" w:rsidRPr="007E396E">
        <w:rPr>
          <w:rFonts w:ascii="Arial" w:hAnsi="Arial" w:cs="Arial"/>
          <w:b/>
          <w:bCs/>
        </w:rPr>
        <w:t>addEventHandler</w:t>
      </w:r>
      <w:proofErr w:type="spellEnd"/>
    </w:p>
    <w:p w14:paraId="3505D022" w14:textId="79245A1B" w:rsidR="00BF042A" w:rsidRDefault="007E396E" w:rsidP="00341F8E">
      <w:pPr>
        <w:spacing w:after="0" w:line="240" w:lineRule="auto"/>
        <w:rPr>
          <w:rFonts w:ascii="Arial" w:hAnsi="Arial" w:cs="Arial"/>
        </w:rPr>
      </w:pPr>
      <w:r w:rsidRPr="007E396E"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0B1FDF4F" wp14:editId="0B728630">
            <wp:simplePos x="0" y="0"/>
            <wp:positionH relativeFrom="column">
              <wp:posOffset>30035</wp:posOffset>
            </wp:positionH>
            <wp:positionV relativeFrom="paragraph">
              <wp:posOffset>120450</wp:posOffset>
            </wp:positionV>
            <wp:extent cx="2145954" cy="1174703"/>
            <wp:effectExtent l="0" t="0" r="635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078" cy="1178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C212A" w14:textId="00340017" w:rsidR="007E396E" w:rsidRDefault="007E396E" w:rsidP="006661B5">
      <w:pPr>
        <w:spacing w:after="0" w:line="240" w:lineRule="auto"/>
        <w:rPr>
          <w:rFonts w:ascii="Arial" w:hAnsi="Arial" w:cs="Arial"/>
          <w:b/>
          <w:bCs/>
        </w:rPr>
      </w:pPr>
    </w:p>
    <w:p w14:paraId="5E7BF379" w14:textId="73C9D3BE" w:rsidR="006661B5" w:rsidRDefault="006661B5" w:rsidP="006661B5">
      <w:pPr>
        <w:rPr>
          <w:rFonts w:ascii="Arial" w:hAnsi="Arial" w:cs="Arial"/>
          <w:b/>
          <w:bCs/>
        </w:rPr>
      </w:pPr>
    </w:p>
    <w:sectPr w:rsidR="006661B5" w:rsidSect="00D04559">
      <w:headerReference w:type="default" r:id="rId18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E58B2F" w14:textId="77777777" w:rsidR="00F446D4" w:rsidRDefault="00F446D4" w:rsidP="00311BDE">
      <w:pPr>
        <w:spacing w:after="0" w:line="240" w:lineRule="auto"/>
      </w:pPr>
      <w:r>
        <w:separator/>
      </w:r>
    </w:p>
  </w:endnote>
  <w:endnote w:type="continuationSeparator" w:id="0">
    <w:p w14:paraId="41B389D8" w14:textId="77777777" w:rsidR="00F446D4" w:rsidRDefault="00F446D4" w:rsidP="00311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IDFont+F32">
    <w:altName w:val="Cambria"/>
    <w:panose1 w:val="020B0604020202020204"/>
    <w:charset w:val="00"/>
    <w:family w:val="roman"/>
    <w:notTrueType/>
    <w:pitch w:val="default"/>
  </w:font>
  <w:font w:name="Menlo">
    <w:altName w:val="﷽﷽﷽﷽﷽﷽ᛉ裫ԝ結뜂翡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iriam">
    <w:panose1 w:val="020B0502050101010101"/>
    <w:charset w:val="B1"/>
    <w:family w:val="swiss"/>
    <w:pitch w:val="variable"/>
    <w:sig w:usb0="00000803" w:usb1="00000000" w:usb2="00000000" w:usb3="00000000" w:csb0="0000002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ourierNewPSMT">
    <w:altName w:val="Courier New"/>
    <w:panose1 w:val="020703090202050204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02A796" w14:textId="77777777" w:rsidR="00F446D4" w:rsidRDefault="00F446D4" w:rsidP="00311BDE">
      <w:pPr>
        <w:spacing w:after="0" w:line="240" w:lineRule="auto"/>
      </w:pPr>
      <w:r>
        <w:separator/>
      </w:r>
    </w:p>
  </w:footnote>
  <w:footnote w:type="continuationSeparator" w:id="0">
    <w:p w14:paraId="0B299B33" w14:textId="77777777" w:rsidR="00F446D4" w:rsidRDefault="00F446D4" w:rsidP="00311B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0F9C1" w14:textId="77777777" w:rsidR="00311BDE" w:rsidRPr="00311BDE" w:rsidRDefault="00311BDE" w:rsidP="00311BDE">
    <w:pPr>
      <w:pStyle w:val="Kopfzeile"/>
      <w:pBdr>
        <w:bottom w:val="single" w:sz="4" w:space="1" w:color="auto"/>
      </w:pBdr>
      <w:rPr>
        <w:rFonts w:ascii="Arial" w:hAnsi="Arial" w:cs="Arial"/>
        <w:sz w:val="16"/>
        <w:szCs w:val="16"/>
      </w:rPr>
    </w:pPr>
    <w:r w:rsidRPr="00311BDE">
      <w:rPr>
        <w:rFonts w:ascii="Arial" w:hAnsi="Arial" w:cs="Arial"/>
        <w:sz w:val="16"/>
        <w:szCs w:val="16"/>
      </w:rPr>
      <w:t xml:space="preserve">Prof. Dr. Robert </w:t>
    </w:r>
    <w:proofErr w:type="spellStart"/>
    <w:r w:rsidRPr="00311BDE">
      <w:rPr>
        <w:rFonts w:ascii="Arial" w:hAnsi="Arial" w:cs="Arial"/>
        <w:sz w:val="16"/>
        <w:szCs w:val="16"/>
      </w:rPr>
      <w:t>Garmann</w:t>
    </w:r>
    <w:proofErr w:type="spellEnd"/>
    <w:r w:rsidRPr="00311BDE"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 w:rsidRPr="00311BDE">
      <w:rPr>
        <w:rFonts w:ascii="Arial" w:hAnsi="Arial" w:cs="Arial"/>
        <w:sz w:val="16"/>
        <w:szCs w:val="16"/>
      </w:rPr>
      <w:t xml:space="preserve">Programmieren 2 (PR2) - Formular für </w:t>
    </w:r>
    <w:proofErr w:type="gramStart"/>
    <w:r w:rsidRPr="00311BDE">
      <w:rPr>
        <w:rFonts w:ascii="Arial" w:hAnsi="Arial" w:cs="Arial"/>
        <w:sz w:val="16"/>
        <w:szCs w:val="16"/>
      </w:rPr>
      <w:t>Lesenotizen  -</w:t>
    </w:r>
    <w:proofErr w:type="gramEnd"/>
    <w:r w:rsidRPr="00311BDE">
      <w:rPr>
        <w:rFonts w:ascii="Arial" w:hAnsi="Arial" w:cs="Arial"/>
        <w:sz w:val="16"/>
        <w:szCs w:val="16"/>
      </w:rPr>
      <w:t xml:space="preserve"> SS202</w:t>
    </w:r>
    <w:r w:rsidR="005820C2">
      <w:rPr>
        <w:rFonts w:ascii="Arial" w:hAnsi="Arial" w:cs="Arial"/>
        <w:sz w:val="16"/>
        <w:szCs w:val="16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40015"/>
    <w:multiLevelType w:val="hybridMultilevel"/>
    <w:tmpl w:val="34A28962"/>
    <w:lvl w:ilvl="0" w:tplc="D55CD2F2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C6A4D"/>
    <w:multiLevelType w:val="hybridMultilevel"/>
    <w:tmpl w:val="15DACF8C"/>
    <w:lvl w:ilvl="0" w:tplc="2E62B56A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E7C13"/>
    <w:multiLevelType w:val="hybridMultilevel"/>
    <w:tmpl w:val="8BA25642"/>
    <w:lvl w:ilvl="0" w:tplc="D55CD2F2">
      <w:start w:val="7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D9D6D5F"/>
    <w:multiLevelType w:val="multilevel"/>
    <w:tmpl w:val="5F06C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3BB"/>
    <w:rsid w:val="00007253"/>
    <w:rsid w:val="00027568"/>
    <w:rsid w:val="00070A58"/>
    <w:rsid w:val="00074B0D"/>
    <w:rsid w:val="00097773"/>
    <w:rsid w:val="00145DEF"/>
    <w:rsid w:val="001937C9"/>
    <w:rsid w:val="001C107D"/>
    <w:rsid w:val="002830E0"/>
    <w:rsid w:val="002C3916"/>
    <w:rsid w:val="002E1EAF"/>
    <w:rsid w:val="00311BDE"/>
    <w:rsid w:val="00341F8E"/>
    <w:rsid w:val="003D7554"/>
    <w:rsid w:val="003F0A23"/>
    <w:rsid w:val="0040613E"/>
    <w:rsid w:val="004560A5"/>
    <w:rsid w:val="0049777A"/>
    <w:rsid w:val="005820C2"/>
    <w:rsid w:val="005C568A"/>
    <w:rsid w:val="006661B5"/>
    <w:rsid w:val="00682785"/>
    <w:rsid w:val="006A17B0"/>
    <w:rsid w:val="00761156"/>
    <w:rsid w:val="007E396E"/>
    <w:rsid w:val="00814224"/>
    <w:rsid w:val="008850EF"/>
    <w:rsid w:val="008E3251"/>
    <w:rsid w:val="0096127E"/>
    <w:rsid w:val="009B3597"/>
    <w:rsid w:val="009C2ECE"/>
    <w:rsid w:val="009D55BC"/>
    <w:rsid w:val="009E6267"/>
    <w:rsid w:val="009F4705"/>
    <w:rsid w:val="00A740E5"/>
    <w:rsid w:val="00B0202F"/>
    <w:rsid w:val="00B31751"/>
    <w:rsid w:val="00BF042A"/>
    <w:rsid w:val="00C30FFF"/>
    <w:rsid w:val="00C54F4D"/>
    <w:rsid w:val="00D04559"/>
    <w:rsid w:val="00D307F4"/>
    <w:rsid w:val="00D9585A"/>
    <w:rsid w:val="00E247C7"/>
    <w:rsid w:val="00EE53BB"/>
    <w:rsid w:val="00F1735E"/>
    <w:rsid w:val="00F430D2"/>
    <w:rsid w:val="00F446D4"/>
    <w:rsid w:val="00F62297"/>
    <w:rsid w:val="00F74524"/>
    <w:rsid w:val="00FD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2F4D63"/>
  <w15:chartTrackingRefBased/>
  <w15:docId w15:val="{92B5675A-2BD1-6341-88C0-D9F24724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E39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rsid w:val="00311BDE"/>
    <w:pPr>
      <w:spacing w:after="0" w:line="240" w:lineRule="auto"/>
    </w:pPr>
    <w:rPr>
      <w:rFonts w:ascii="Times New Roman" w:eastAsia="Batang" w:hAnsi="Times New Roman" w:cs="Times New Roman"/>
      <w:sz w:val="20"/>
      <w:szCs w:val="20"/>
      <w:lang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311B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1BDE"/>
  </w:style>
  <w:style w:type="paragraph" w:styleId="Fuzeile">
    <w:name w:val="footer"/>
    <w:basedOn w:val="Standard"/>
    <w:link w:val="FuzeileZchn"/>
    <w:uiPriority w:val="99"/>
    <w:unhideWhenUsed/>
    <w:rsid w:val="00311B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1BDE"/>
  </w:style>
  <w:style w:type="paragraph" w:styleId="StandardWeb">
    <w:name w:val="Normal (Web)"/>
    <w:basedOn w:val="Standard"/>
    <w:uiPriority w:val="99"/>
    <w:unhideWhenUsed/>
    <w:rsid w:val="003F0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341F8E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7E3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7E396E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einLeerraum">
    <w:name w:val="No Spacing"/>
    <w:uiPriority w:val="1"/>
    <w:qFormat/>
    <w:rsid w:val="007E396E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7E39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4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3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25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7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0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1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4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0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ushaj/Library/Group%20Containers/UBF8T346G9.Office/User%20Content.localized/Templates.localized/PR2_FormularLesenotizen_Templat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PR2_FormularLesenotizen_Template.dotx</Template>
  <TotalTime>0</TotalTime>
  <Pages>2</Pages>
  <Words>286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Detijon Lushaj</dc:creator>
  <cp:keywords/>
  <dc:description/>
  <cp:lastModifiedBy>Detijon Lushaj</cp:lastModifiedBy>
  <cp:revision>36</cp:revision>
  <cp:lastPrinted>2021-05-13T10:02:00Z</cp:lastPrinted>
  <dcterms:created xsi:type="dcterms:W3CDTF">2021-05-13T10:02:00Z</dcterms:created>
  <dcterms:modified xsi:type="dcterms:W3CDTF">2021-05-14T19:04:00Z</dcterms:modified>
</cp:coreProperties>
</file>